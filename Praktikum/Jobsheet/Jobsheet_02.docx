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D457" w14:textId="77777777" w:rsidR="00B82CA3" w:rsidRPr="00C55635" w:rsidRDefault="00000000">
      <w:r w:rsidRPr="00C55635">
        <w:drawing>
          <wp:anchor distT="0" distB="0" distL="114300" distR="114300" simplePos="0" relativeHeight="251658240" behindDoc="0" locked="0" layoutInCell="1" hidden="0" allowOverlap="1" wp14:anchorId="0394BA73" wp14:editId="7BC177E2">
            <wp:simplePos x="0" y="0"/>
            <wp:positionH relativeFrom="column">
              <wp:posOffset>-3809</wp:posOffset>
            </wp:positionH>
            <wp:positionV relativeFrom="paragraph">
              <wp:posOffset>-384809</wp:posOffset>
            </wp:positionV>
            <wp:extent cx="6080760" cy="106616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35FB3A" w14:textId="77777777" w:rsidR="00B82CA3" w:rsidRPr="00C55635" w:rsidRDefault="00B82CA3"/>
    <w:p w14:paraId="5CF3AFF1" w14:textId="77777777" w:rsidR="00B82CA3" w:rsidRPr="00C55635" w:rsidRDefault="00B82CA3"/>
    <w:p w14:paraId="0BB1A285" w14:textId="77777777" w:rsidR="00B82CA3" w:rsidRPr="00C55635" w:rsidRDefault="00B82CA3"/>
    <w:tbl>
      <w:tblPr>
        <w:tblStyle w:val="a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23"/>
        <w:gridCol w:w="7515"/>
      </w:tblGrid>
      <w:tr w:rsidR="00B82CA3" w:rsidRPr="00C55635" w14:paraId="4FC36B28" w14:textId="77777777">
        <w:tc>
          <w:tcPr>
            <w:tcW w:w="1800" w:type="dxa"/>
          </w:tcPr>
          <w:p w14:paraId="38B4865C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C55635">
              <w:rPr>
                <w:color w:val="000000"/>
              </w:rPr>
              <w:t>Mata Kuliah</w:t>
            </w:r>
          </w:p>
        </w:tc>
        <w:tc>
          <w:tcPr>
            <w:tcW w:w="323" w:type="dxa"/>
          </w:tcPr>
          <w:p w14:paraId="00933A30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b/>
                <w:bCs/>
                <w:color w:val="000000"/>
              </w:rPr>
            </w:pPr>
            <w:r w:rsidRPr="00C55635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</w:tcPr>
          <w:p w14:paraId="2B2BF0D8" w14:textId="77777777" w:rsidR="00B82CA3" w:rsidRPr="00C55635" w:rsidRDefault="00FB6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C55635">
              <w:t>Praktikum-Pemrograman Berbasis Objek</w:t>
            </w:r>
            <w:r w:rsidRPr="00C55635">
              <w:rPr>
                <w:color w:val="000000"/>
              </w:rPr>
              <w:t xml:space="preserve"> </w:t>
            </w:r>
          </w:p>
        </w:tc>
      </w:tr>
      <w:tr w:rsidR="00B82CA3" w:rsidRPr="00C55635" w14:paraId="76331A78" w14:textId="77777777">
        <w:tc>
          <w:tcPr>
            <w:tcW w:w="1800" w:type="dxa"/>
          </w:tcPr>
          <w:p w14:paraId="16F2B6F6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C55635">
              <w:rPr>
                <w:color w:val="000000"/>
              </w:rPr>
              <w:t>Program Studi</w:t>
            </w:r>
          </w:p>
        </w:tc>
        <w:tc>
          <w:tcPr>
            <w:tcW w:w="323" w:type="dxa"/>
          </w:tcPr>
          <w:p w14:paraId="7861B9DB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b/>
                <w:bCs/>
                <w:color w:val="000000"/>
              </w:rPr>
            </w:pPr>
            <w:r w:rsidRPr="00C55635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</w:tcPr>
          <w:p w14:paraId="5823F321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C55635">
              <w:rPr>
                <w:color w:val="000000"/>
              </w:rPr>
              <w:t>D4 – Teknik Informatika</w:t>
            </w:r>
          </w:p>
        </w:tc>
      </w:tr>
      <w:tr w:rsidR="00B82CA3" w:rsidRPr="00C55635" w14:paraId="752FC98F" w14:textId="77777777">
        <w:tc>
          <w:tcPr>
            <w:tcW w:w="1800" w:type="dxa"/>
            <w:tcBorders>
              <w:bottom w:val="single" w:sz="4" w:space="0" w:color="000000"/>
            </w:tcBorders>
          </w:tcPr>
          <w:p w14:paraId="218B5380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ind w:firstLine="0"/>
              <w:rPr>
                <w:color w:val="000000"/>
              </w:rPr>
            </w:pPr>
            <w:r w:rsidRPr="00C55635">
              <w:rPr>
                <w:color w:val="000000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000000"/>
            </w:tcBorders>
          </w:tcPr>
          <w:p w14:paraId="790F0A2C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ind w:firstLine="0"/>
              <w:rPr>
                <w:b/>
                <w:bCs/>
                <w:color w:val="000000"/>
              </w:rPr>
            </w:pPr>
            <w:r w:rsidRPr="00C55635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000000"/>
            </w:tcBorders>
          </w:tcPr>
          <w:p w14:paraId="51062E6C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88" w:lineRule="auto"/>
              <w:ind w:firstLine="0"/>
              <w:rPr>
                <w:color w:val="000000"/>
              </w:rPr>
            </w:pPr>
            <w:r w:rsidRPr="00C55635">
              <w:t>3</w:t>
            </w:r>
          </w:p>
        </w:tc>
      </w:tr>
      <w:tr w:rsidR="00B82CA3" w:rsidRPr="00C55635" w14:paraId="32928DA7" w14:textId="77777777">
        <w:tc>
          <w:tcPr>
            <w:tcW w:w="1800" w:type="dxa"/>
            <w:tcBorders>
              <w:top w:val="single" w:sz="4" w:space="0" w:color="000000"/>
            </w:tcBorders>
          </w:tcPr>
          <w:p w14:paraId="45547B78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firstLine="0"/>
              <w:rPr>
                <w:color w:val="000000"/>
              </w:rPr>
            </w:pPr>
            <w:r w:rsidRPr="00C55635">
              <w:rPr>
                <w:color w:val="000000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000000"/>
            </w:tcBorders>
          </w:tcPr>
          <w:p w14:paraId="551182A2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firstLine="0"/>
              <w:rPr>
                <w:b/>
                <w:bCs/>
                <w:color w:val="000000"/>
              </w:rPr>
            </w:pPr>
            <w:r w:rsidRPr="00C55635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  <w:tcBorders>
              <w:top w:val="single" w:sz="4" w:space="0" w:color="000000"/>
            </w:tcBorders>
          </w:tcPr>
          <w:p w14:paraId="1BCD6B1A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firstLine="0"/>
              <w:rPr>
                <w:color w:val="000000"/>
              </w:rPr>
            </w:pPr>
            <w:r w:rsidRPr="00C55635">
              <w:t xml:space="preserve">TI </w:t>
            </w:r>
            <w:r w:rsidR="00FB615A" w:rsidRPr="00C55635">
              <w:t>2D</w:t>
            </w:r>
          </w:p>
        </w:tc>
      </w:tr>
      <w:tr w:rsidR="00B82CA3" w:rsidRPr="00C55635" w14:paraId="6DDC2360" w14:textId="77777777">
        <w:tc>
          <w:tcPr>
            <w:tcW w:w="1800" w:type="dxa"/>
          </w:tcPr>
          <w:p w14:paraId="3B5104E7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C55635">
              <w:rPr>
                <w:color w:val="000000"/>
              </w:rPr>
              <w:t>NIM</w:t>
            </w:r>
          </w:p>
        </w:tc>
        <w:tc>
          <w:tcPr>
            <w:tcW w:w="323" w:type="dxa"/>
          </w:tcPr>
          <w:p w14:paraId="2E35E577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b/>
                <w:bCs/>
                <w:color w:val="000000"/>
              </w:rPr>
            </w:pPr>
            <w:r w:rsidRPr="00C55635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</w:tcPr>
          <w:p w14:paraId="64B0CE03" w14:textId="77777777" w:rsidR="00B82CA3" w:rsidRPr="00C55635" w:rsidRDefault="00FB6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C55635">
              <w:t>254107020077</w:t>
            </w:r>
          </w:p>
        </w:tc>
      </w:tr>
      <w:tr w:rsidR="00B82CA3" w:rsidRPr="00C55635" w14:paraId="2F9FA138" w14:textId="77777777">
        <w:tc>
          <w:tcPr>
            <w:tcW w:w="1800" w:type="dxa"/>
          </w:tcPr>
          <w:p w14:paraId="3146155C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C55635">
              <w:rPr>
                <w:color w:val="000000"/>
              </w:rPr>
              <w:t>Nama</w:t>
            </w:r>
          </w:p>
        </w:tc>
        <w:tc>
          <w:tcPr>
            <w:tcW w:w="323" w:type="dxa"/>
          </w:tcPr>
          <w:p w14:paraId="68AE2B15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b/>
                <w:bCs/>
                <w:color w:val="000000"/>
              </w:rPr>
            </w:pPr>
            <w:r w:rsidRPr="00C55635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</w:tcPr>
          <w:p w14:paraId="7CB7BB76" w14:textId="77777777" w:rsidR="00B82CA3" w:rsidRPr="00C55635" w:rsidRDefault="00FB6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C55635">
              <w:t>Naufal Farhan Nur Ramadhan</w:t>
            </w:r>
          </w:p>
        </w:tc>
      </w:tr>
      <w:tr w:rsidR="00B82CA3" w:rsidRPr="00C55635" w14:paraId="4F2D3F2B" w14:textId="77777777">
        <w:tc>
          <w:tcPr>
            <w:tcW w:w="1800" w:type="dxa"/>
          </w:tcPr>
          <w:p w14:paraId="19F8A4DB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 w:rsidRPr="00C55635">
              <w:rPr>
                <w:color w:val="000000"/>
              </w:rPr>
              <w:t>Jobsheet Ke-</w:t>
            </w:r>
          </w:p>
        </w:tc>
        <w:tc>
          <w:tcPr>
            <w:tcW w:w="323" w:type="dxa"/>
          </w:tcPr>
          <w:p w14:paraId="72D93248" w14:textId="77777777" w:rsidR="00B82CA3" w:rsidRPr="00C556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b/>
                <w:bCs/>
                <w:color w:val="000000"/>
              </w:rPr>
            </w:pPr>
            <w:r w:rsidRPr="00C55635">
              <w:rPr>
                <w:b/>
                <w:bCs/>
                <w:color w:val="000000"/>
              </w:rPr>
              <w:t>:</w:t>
            </w:r>
          </w:p>
        </w:tc>
        <w:tc>
          <w:tcPr>
            <w:tcW w:w="7515" w:type="dxa"/>
          </w:tcPr>
          <w:p w14:paraId="116AF45D" w14:textId="38EEABD0" w:rsidR="00B82CA3" w:rsidRPr="00C55635" w:rsidRDefault="0095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color w:val="000000"/>
              </w:rPr>
            </w:pPr>
            <w:r>
              <w:t>02</w:t>
            </w:r>
          </w:p>
        </w:tc>
      </w:tr>
    </w:tbl>
    <w:p w14:paraId="15DD34FB" w14:textId="77777777" w:rsidR="00B82CA3" w:rsidRPr="00C55635" w:rsidRDefault="00B82CA3">
      <w:pPr>
        <w:spacing w:before="60" w:line="360" w:lineRule="auto"/>
      </w:pPr>
    </w:p>
    <w:p w14:paraId="62464B49" w14:textId="77777777" w:rsidR="00B82CA3" w:rsidRPr="00C55635" w:rsidRDefault="00000000">
      <w:pPr>
        <w:spacing w:before="60" w:line="360" w:lineRule="auto"/>
        <w:ind w:firstLine="0"/>
        <w:jc w:val="center"/>
        <w:rPr>
          <w:b/>
          <w:bCs/>
          <w:sz w:val="28"/>
          <w:szCs w:val="28"/>
        </w:rPr>
      </w:pPr>
      <w:r w:rsidRPr="00C55635">
        <w:rPr>
          <w:b/>
          <w:bCs/>
          <w:sz w:val="28"/>
          <w:szCs w:val="28"/>
        </w:rPr>
        <w:t>Laporan Jobsheet</w:t>
      </w:r>
    </w:p>
    <w:p w14:paraId="3DC32203" w14:textId="77777777" w:rsidR="00B82CA3" w:rsidRPr="00C55635" w:rsidRDefault="00B82CA3">
      <w:pPr>
        <w:spacing w:before="60" w:line="360" w:lineRule="auto"/>
        <w:ind w:firstLine="0"/>
        <w:rPr>
          <w:b/>
          <w:bCs/>
        </w:rPr>
      </w:pPr>
    </w:p>
    <w:p w14:paraId="01FC958D" w14:textId="0C2A4BD6" w:rsidR="00B82CA3" w:rsidRPr="00C55635" w:rsidRDefault="00000000">
      <w:pPr>
        <w:spacing w:before="60" w:line="360" w:lineRule="auto"/>
        <w:ind w:firstLine="0"/>
        <w:rPr>
          <w:b/>
          <w:bCs/>
        </w:rPr>
      </w:pPr>
      <w:r w:rsidRPr="00C55635">
        <w:rPr>
          <w:b/>
          <w:bCs/>
        </w:rPr>
        <w:t xml:space="preserve">Praktikum </w:t>
      </w:r>
      <w:r w:rsidR="00952956">
        <w:rPr>
          <w:b/>
          <w:bCs/>
        </w:rPr>
        <w:t>Percobaan</w:t>
      </w:r>
      <w:r w:rsidRPr="00C55635">
        <w:rPr>
          <w:b/>
          <w:bCs/>
        </w:rPr>
        <w:t xml:space="preserve"> 1</w:t>
      </w:r>
    </w:p>
    <w:tbl>
      <w:tblPr>
        <w:tblStyle w:val="a0"/>
        <w:tblW w:w="957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5329"/>
      </w:tblGrid>
      <w:tr w:rsidR="00B82CA3" w:rsidRPr="00C55635" w14:paraId="0387D637" w14:textId="77777777" w:rsidTr="00952956">
        <w:tc>
          <w:tcPr>
            <w:tcW w:w="4248" w:type="dxa"/>
          </w:tcPr>
          <w:p w14:paraId="5201E823" w14:textId="77777777" w:rsidR="00B82CA3" w:rsidRPr="00C55635" w:rsidRDefault="00000000">
            <w:pPr>
              <w:spacing w:before="60"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C55635">
              <w:rPr>
                <w:b/>
                <w:bCs/>
                <w:sz w:val="22"/>
                <w:szCs w:val="22"/>
              </w:rPr>
              <w:t>Langkah</w:t>
            </w:r>
          </w:p>
        </w:tc>
        <w:tc>
          <w:tcPr>
            <w:tcW w:w="5329" w:type="dxa"/>
          </w:tcPr>
          <w:p w14:paraId="2E335D1C" w14:textId="77777777" w:rsidR="00B82CA3" w:rsidRPr="00C55635" w:rsidRDefault="00000000">
            <w:pPr>
              <w:spacing w:before="60" w:line="360" w:lineRule="auto"/>
              <w:ind w:firstLine="0"/>
              <w:rPr>
                <w:b/>
                <w:bCs/>
                <w:sz w:val="22"/>
                <w:szCs w:val="22"/>
              </w:rPr>
            </w:pPr>
            <w:r w:rsidRPr="00C55635">
              <w:rPr>
                <w:b/>
                <w:bCs/>
                <w:sz w:val="22"/>
                <w:szCs w:val="22"/>
              </w:rPr>
              <w:t>Jawaban/Deskripsi</w:t>
            </w:r>
          </w:p>
        </w:tc>
      </w:tr>
      <w:tr w:rsidR="00B82CA3" w:rsidRPr="00C55635" w14:paraId="707CBFE6" w14:textId="77777777" w:rsidTr="00952956">
        <w:tc>
          <w:tcPr>
            <w:tcW w:w="4248" w:type="dxa"/>
          </w:tcPr>
          <w:p w14:paraId="0D31A3B2" w14:textId="08EFFD14" w:rsidR="00B82CA3" w:rsidRPr="00C55635" w:rsidRDefault="00000000" w:rsidP="00952956">
            <w:pPr>
              <w:spacing w:before="60" w:line="360" w:lineRule="auto"/>
              <w:ind w:left="57" w:firstLine="0"/>
              <w:jc w:val="left"/>
            </w:pPr>
            <w:r w:rsidRPr="00C55635">
              <w:t>1.</w:t>
            </w:r>
            <w:r w:rsidR="00952956" w:rsidRPr="00952956">
              <w:t>Gambarkan desain class diagram dari studi kasus 1!,</w:t>
            </w:r>
          </w:p>
        </w:tc>
        <w:tc>
          <w:tcPr>
            <w:tcW w:w="5329" w:type="dxa"/>
          </w:tcPr>
          <w:p w14:paraId="4461A17B" w14:textId="25F31A39" w:rsidR="00B82CA3" w:rsidRPr="00C55635" w:rsidRDefault="00952956" w:rsidP="00952956">
            <w:pPr>
              <w:spacing w:line="360" w:lineRule="auto"/>
              <w:ind w:firstLine="0"/>
              <w:jc w:val="left"/>
            </w:pPr>
            <w:r w:rsidRPr="00952956">
              <w:drawing>
                <wp:inline distT="0" distB="0" distL="0" distR="0" wp14:anchorId="7A41CFE0" wp14:editId="49D0B60A">
                  <wp:extent cx="1847945" cy="1505027"/>
                  <wp:effectExtent l="0" t="0" r="0" b="0"/>
                  <wp:docPr id="2002680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6809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945" cy="150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CA3" w:rsidRPr="00C55635" w14:paraId="210727F5" w14:textId="77777777" w:rsidTr="00952956">
        <w:tc>
          <w:tcPr>
            <w:tcW w:w="4248" w:type="dxa"/>
          </w:tcPr>
          <w:p w14:paraId="7CDAE10C" w14:textId="6820ED56" w:rsidR="00B82CA3" w:rsidRPr="00C55635" w:rsidRDefault="00000000" w:rsidP="00952956">
            <w:pPr>
              <w:spacing w:before="60" w:line="360" w:lineRule="auto"/>
              <w:ind w:left="57" w:firstLine="0"/>
              <w:jc w:val="left"/>
            </w:pPr>
            <w:r w:rsidRPr="00C55635">
              <w:t>2</w:t>
            </w:r>
            <w:r w:rsidR="00952956">
              <w:t xml:space="preserve">. </w:t>
            </w:r>
            <w:r w:rsidR="00952956" w:rsidRPr="00952956">
              <w:t>Sebutkan Class apa saja yang bisa dibuat dari studi kasus 1!,</w:t>
            </w:r>
          </w:p>
        </w:tc>
        <w:tc>
          <w:tcPr>
            <w:tcW w:w="5329" w:type="dxa"/>
          </w:tcPr>
          <w:p w14:paraId="73F88B5B" w14:textId="63384EC2" w:rsidR="00B82CA3" w:rsidRPr="00C55635" w:rsidRDefault="00952956" w:rsidP="00952956">
            <w:pPr>
              <w:spacing w:line="360" w:lineRule="auto"/>
              <w:ind w:firstLine="0"/>
              <w:jc w:val="left"/>
            </w:pPr>
            <w:r>
              <w:t>Karyawan</w:t>
            </w:r>
          </w:p>
        </w:tc>
      </w:tr>
      <w:tr w:rsidR="00B82CA3" w:rsidRPr="00C55635" w14:paraId="583C7835" w14:textId="77777777" w:rsidTr="00952956">
        <w:tc>
          <w:tcPr>
            <w:tcW w:w="4248" w:type="dxa"/>
          </w:tcPr>
          <w:p w14:paraId="2A94AC42" w14:textId="6D5180FA" w:rsidR="00B82CA3" w:rsidRPr="00C55635" w:rsidRDefault="00000000" w:rsidP="00952956">
            <w:pPr>
              <w:spacing w:before="60" w:line="360" w:lineRule="auto"/>
              <w:ind w:left="57" w:firstLine="0"/>
              <w:jc w:val="left"/>
            </w:pPr>
            <w:r w:rsidRPr="00C55635">
              <w:t>3</w:t>
            </w:r>
            <w:r w:rsidR="00952956">
              <w:t xml:space="preserve">. Sebutkan Atribut Beserta tipe datanya </w:t>
            </w:r>
          </w:p>
        </w:tc>
        <w:tc>
          <w:tcPr>
            <w:tcW w:w="5329" w:type="dxa"/>
          </w:tcPr>
          <w:p w14:paraId="01E24DE2" w14:textId="77777777" w:rsidR="00952956" w:rsidRDefault="00952956" w:rsidP="00952956">
            <w:pPr>
              <w:spacing w:line="360" w:lineRule="auto"/>
              <w:ind w:firstLine="0"/>
              <w:jc w:val="left"/>
            </w:pPr>
            <w:r w:rsidRPr="00952956">
              <w:t>int id;</w:t>
            </w:r>
          </w:p>
          <w:p w14:paraId="47263C86" w14:textId="2249BCF2" w:rsidR="00952956" w:rsidRPr="00952956" w:rsidRDefault="00952956" w:rsidP="00952956">
            <w:pPr>
              <w:spacing w:line="360" w:lineRule="auto"/>
              <w:ind w:firstLine="0"/>
              <w:jc w:val="left"/>
            </w:pPr>
            <w:r w:rsidRPr="00952956">
              <w:t>String nama,jabatan;</w:t>
            </w:r>
          </w:p>
          <w:p w14:paraId="20ECB188" w14:textId="5512CF4B" w:rsidR="00952956" w:rsidRPr="00952956" w:rsidRDefault="00952956" w:rsidP="00952956">
            <w:pPr>
              <w:spacing w:line="360" w:lineRule="auto"/>
              <w:ind w:firstLine="0"/>
              <w:jc w:val="left"/>
            </w:pPr>
            <w:r w:rsidRPr="00952956">
              <w:t>char jk;</w:t>
            </w:r>
          </w:p>
          <w:p w14:paraId="33636182" w14:textId="4DA75BEB" w:rsidR="00952956" w:rsidRPr="00952956" w:rsidRDefault="00952956" w:rsidP="00952956">
            <w:pPr>
              <w:spacing w:line="360" w:lineRule="auto"/>
              <w:ind w:firstLine="0"/>
              <w:jc w:val="left"/>
            </w:pPr>
            <w:r w:rsidRPr="00952956">
              <w:t>double gaji;</w:t>
            </w:r>
          </w:p>
          <w:p w14:paraId="24A13A0B" w14:textId="77777777" w:rsidR="00B82CA3" w:rsidRPr="00C55635" w:rsidRDefault="00B82CA3" w:rsidP="00952956">
            <w:pPr>
              <w:spacing w:line="360" w:lineRule="auto"/>
              <w:ind w:firstLine="0"/>
              <w:jc w:val="left"/>
            </w:pPr>
          </w:p>
        </w:tc>
      </w:tr>
      <w:tr w:rsidR="00952956" w:rsidRPr="00C55635" w14:paraId="5BA9E71A" w14:textId="77777777" w:rsidTr="00952956">
        <w:tc>
          <w:tcPr>
            <w:tcW w:w="4248" w:type="dxa"/>
          </w:tcPr>
          <w:p w14:paraId="35676E4A" w14:textId="51400826" w:rsidR="00952956" w:rsidRPr="00C55635" w:rsidRDefault="00952956" w:rsidP="00952956">
            <w:pPr>
              <w:spacing w:before="60" w:line="360" w:lineRule="auto"/>
              <w:ind w:left="57" w:firstLine="0"/>
              <w:jc w:val="left"/>
            </w:pPr>
            <w:r>
              <w:t xml:space="preserve">4. </w:t>
            </w:r>
            <w:r>
              <w:t xml:space="preserve">Sebutkan method-method yang sudah anda buat </w:t>
            </w:r>
          </w:p>
        </w:tc>
        <w:tc>
          <w:tcPr>
            <w:tcW w:w="5329" w:type="dxa"/>
          </w:tcPr>
          <w:p w14:paraId="164BB8DE" w14:textId="4E891AC0" w:rsidR="00952956" w:rsidRDefault="00952956" w:rsidP="00952956">
            <w:pPr>
              <w:spacing w:line="360" w:lineRule="auto"/>
              <w:ind w:firstLine="0"/>
              <w:jc w:val="left"/>
            </w:pPr>
            <w:r w:rsidRPr="00952956">
              <w:t>public void tampilData(){</w:t>
            </w:r>
            <w:r>
              <w:t>}</w:t>
            </w:r>
          </w:p>
          <w:p w14:paraId="71A79D83" w14:textId="31407488" w:rsidR="00952956" w:rsidRPr="00952956" w:rsidRDefault="00952956" w:rsidP="00952956">
            <w:pPr>
              <w:spacing w:line="360" w:lineRule="auto"/>
              <w:ind w:firstLine="0"/>
              <w:jc w:val="left"/>
            </w:pPr>
            <w:r w:rsidRPr="00952956">
              <w:t>public void tampilGaji(){</w:t>
            </w:r>
            <w:r>
              <w:t>}</w:t>
            </w:r>
          </w:p>
          <w:p w14:paraId="5BFEDE7A" w14:textId="77777777" w:rsidR="00952956" w:rsidRPr="00952956" w:rsidRDefault="00952956" w:rsidP="00952956">
            <w:pPr>
              <w:spacing w:line="360" w:lineRule="auto"/>
              <w:ind w:firstLine="0"/>
              <w:jc w:val="left"/>
            </w:pPr>
          </w:p>
        </w:tc>
      </w:tr>
    </w:tbl>
    <w:p w14:paraId="6F1FCC44" w14:textId="77777777" w:rsidR="00B82CA3" w:rsidRPr="00C55635" w:rsidRDefault="00B82CA3">
      <w:pPr>
        <w:spacing w:before="60" w:line="360" w:lineRule="auto"/>
        <w:ind w:firstLine="0"/>
        <w:rPr>
          <w:b/>
          <w:bCs/>
        </w:rPr>
      </w:pPr>
    </w:p>
    <w:p w14:paraId="31EC372D" w14:textId="77777777" w:rsidR="00B82CA3" w:rsidRPr="00C55635" w:rsidRDefault="00B82CA3">
      <w:pPr>
        <w:spacing w:before="60" w:line="360" w:lineRule="auto"/>
        <w:ind w:firstLine="0"/>
        <w:rPr>
          <w:b/>
          <w:bCs/>
        </w:rPr>
      </w:pPr>
    </w:p>
    <w:p w14:paraId="4E0D9788" w14:textId="792189BC" w:rsidR="00B82CA3" w:rsidRPr="00C55635" w:rsidRDefault="00000000">
      <w:pPr>
        <w:spacing w:before="60" w:line="360" w:lineRule="auto"/>
        <w:ind w:firstLine="0"/>
        <w:rPr>
          <w:b/>
          <w:bCs/>
        </w:rPr>
      </w:pPr>
      <w:r w:rsidRPr="00C55635">
        <w:rPr>
          <w:b/>
          <w:bCs/>
        </w:rPr>
        <w:lastRenderedPageBreak/>
        <w:t xml:space="preserve">Praktikum </w:t>
      </w:r>
      <w:r w:rsidR="00B1581B">
        <w:rPr>
          <w:b/>
          <w:bCs/>
        </w:rPr>
        <w:t>Percobaan 2</w:t>
      </w:r>
    </w:p>
    <w:tbl>
      <w:tblPr>
        <w:tblStyle w:val="a2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8400"/>
      </w:tblGrid>
      <w:tr w:rsidR="00B82CA3" w:rsidRPr="00C55635" w14:paraId="4748C75F" w14:textId="77777777">
        <w:tc>
          <w:tcPr>
            <w:tcW w:w="1230" w:type="dxa"/>
          </w:tcPr>
          <w:p w14:paraId="7A7B229B" w14:textId="77777777" w:rsidR="00B82CA3" w:rsidRPr="00C55635" w:rsidRDefault="00000000">
            <w:pPr>
              <w:spacing w:before="60"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C55635">
              <w:rPr>
                <w:b/>
                <w:bCs/>
                <w:sz w:val="22"/>
                <w:szCs w:val="22"/>
              </w:rPr>
              <w:t>Langkah</w:t>
            </w:r>
          </w:p>
        </w:tc>
        <w:tc>
          <w:tcPr>
            <w:tcW w:w="8400" w:type="dxa"/>
          </w:tcPr>
          <w:p w14:paraId="60EB8B38" w14:textId="77777777" w:rsidR="00B82CA3" w:rsidRPr="00C55635" w:rsidRDefault="00000000">
            <w:pPr>
              <w:spacing w:before="60" w:line="360" w:lineRule="auto"/>
              <w:ind w:firstLine="0"/>
              <w:rPr>
                <w:b/>
                <w:bCs/>
                <w:sz w:val="22"/>
                <w:szCs w:val="22"/>
              </w:rPr>
            </w:pPr>
            <w:r w:rsidRPr="00C55635">
              <w:rPr>
                <w:b/>
                <w:bCs/>
                <w:sz w:val="22"/>
                <w:szCs w:val="22"/>
              </w:rPr>
              <w:t>Jawaban/Deskripsi</w:t>
            </w:r>
          </w:p>
        </w:tc>
      </w:tr>
      <w:tr w:rsidR="00B82CA3" w:rsidRPr="00C55635" w14:paraId="70AD4117" w14:textId="77777777">
        <w:tc>
          <w:tcPr>
            <w:tcW w:w="1230" w:type="dxa"/>
          </w:tcPr>
          <w:p w14:paraId="4E157428" w14:textId="116232D0" w:rsidR="00B82CA3" w:rsidRPr="00C55635" w:rsidRDefault="00000000">
            <w:pPr>
              <w:spacing w:before="60" w:line="360" w:lineRule="auto"/>
              <w:ind w:firstLine="0"/>
              <w:jc w:val="center"/>
            </w:pPr>
            <w:r w:rsidRPr="00C55635">
              <w:t>1</w:t>
            </w:r>
            <w:r w:rsidR="0090314A">
              <w:t>-6.</w:t>
            </w:r>
          </w:p>
        </w:tc>
        <w:tc>
          <w:tcPr>
            <w:tcW w:w="8400" w:type="dxa"/>
          </w:tcPr>
          <w:p w14:paraId="28160AE8" w14:textId="3C60077F" w:rsidR="00B82CA3" w:rsidRPr="00C55635" w:rsidRDefault="00B1581B">
            <w:pPr>
              <w:spacing w:line="360" w:lineRule="auto"/>
              <w:ind w:firstLine="0"/>
            </w:pPr>
            <w:r w:rsidRPr="00B1581B">
              <w:drawing>
                <wp:inline distT="0" distB="0" distL="0" distR="0" wp14:anchorId="4C725423" wp14:editId="5912A073">
                  <wp:extent cx="4800847" cy="2368672"/>
                  <wp:effectExtent l="0" t="0" r="0" b="0"/>
                  <wp:docPr id="177191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9165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847" cy="2368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581B">
              <w:drawing>
                <wp:inline distT="0" distB="0" distL="0" distR="0" wp14:anchorId="0CA8CC04" wp14:editId="2B1883F4">
                  <wp:extent cx="4159464" cy="2578233"/>
                  <wp:effectExtent l="0" t="0" r="0" b="0"/>
                  <wp:docPr id="1288973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9730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464" cy="257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581B">
              <w:drawing>
                <wp:inline distT="0" distB="0" distL="0" distR="0" wp14:anchorId="4B0C55F9" wp14:editId="334B0C32">
                  <wp:extent cx="2844946" cy="882695"/>
                  <wp:effectExtent l="0" t="0" r="0" b="0"/>
                  <wp:docPr id="11737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725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946" cy="88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4A8C4" w14:textId="77777777" w:rsidR="0090314A" w:rsidRDefault="0090314A" w:rsidP="0090314A">
      <w:pPr>
        <w:spacing w:before="60" w:line="360" w:lineRule="auto"/>
        <w:ind w:firstLine="0"/>
        <w:rPr>
          <w:b/>
          <w:bCs/>
        </w:rPr>
      </w:pPr>
      <w:r w:rsidRPr="0090314A">
        <w:rPr>
          <w:b/>
          <w:bCs/>
        </w:rPr>
        <w:t>7. Jelaskan pada bagian mana proses pendeklarasian atribut pada program diatas!</w:t>
      </w:r>
    </w:p>
    <w:p w14:paraId="1A18CDC2" w14:textId="77777777" w:rsidR="00B1581B" w:rsidRPr="00B1581B" w:rsidRDefault="0090314A" w:rsidP="00B1581B">
      <w:pPr>
        <w:spacing w:before="60" w:line="360" w:lineRule="auto"/>
        <w:ind w:firstLine="0"/>
        <w:rPr>
          <w:i/>
          <w:iCs/>
        </w:rPr>
      </w:pPr>
      <w:r w:rsidRPr="00B1581B">
        <w:rPr>
          <w:i/>
          <w:iCs/>
        </w:rPr>
        <w:tab/>
      </w:r>
      <w:r w:rsidR="00B1581B" w:rsidRPr="00B1581B">
        <w:rPr>
          <w:i/>
          <w:iCs/>
        </w:rPr>
        <w:t>mhs1.nim = 123456;</w:t>
      </w:r>
    </w:p>
    <w:p w14:paraId="449A573B" w14:textId="77777777" w:rsidR="00B1581B" w:rsidRPr="00B1581B" w:rsidRDefault="00B1581B" w:rsidP="00B1581B">
      <w:pPr>
        <w:spacing w:before="60" w:line="360" w:lineRule="auto"/>
        <w:ind w:firstLine="0"/>
        <w:rPr>
          <w:i/>
          <w:iCs/>
        </w:rPr>
      </w:pPr>
      <w:r w:rsidRPr="00B1581B">
        <w:rPr>
          <w:i/>
          <w:iCs/>
        </w:rPr>
        <w:t>        mhs1.nama = "Lestari";</w:t>
      </w:r>
    </w:p>
    <w:p w14:paraId="70113E69" w14:textId="77777777" w:rsidR="00B1581B" w:rsidRPr="00B1581B" w:rsidRDefault="00B1581B" w:rsidP="00B1581B">
      <w:pPr>
        <w:spacing w:before="60" w:line="360" w:lineRule="auto"/>
        <w:ind w:firstLine="0"/>
        <w:rPr>
          <w:i/>
          <w:iCs/>
        </w:rPr>
      </w:pPr>
      <w:r w:rsidRPr="00B1581B">
        <w:rPr>
          <w:i/>
          <w:iCs/>
        </w:rPr>
        <w:t>        mhs1.alamat = "Jl. Raya Bogor";</w:t>
      </w:r>
    </w:p>
    <w:p w14:paraId="6FA2DBBC" w14:textId="0567563B" w:rsidR="0090314A" w:rsidRPr="00B1581B" w:rsidRDefault="00B1581B" w:rsidP="0090314A">
      <w:pPr>
        <w:spacing w:before="60" w:line="360" w:lineRule="auto"/>
        <w:ind w:firstLine="0"/>
        <w:rPr>
          <w:i/>
          <w:iCs/>
        </w:rPr>
      </w:pPr>
      <w:r w:rsidRPr="00B1581B">
        <w:rPr>
          <w:i/>
          <w:iCs/>
        </w:rPr>
        <w:t>        mhs1.kelas = "TI-1A";</w:t>
      </w:r>
    </w:p>
    <w:p w14:paraId="3B1B4158" w14:textId="77777777" w:rsidR="0090314A" w:rsidRDefault="0090314A" w:rsidP="0090314A">
      <w:pPr>
        <w:spacing w:before="60" w:line="360" w:lineRule="auto"/>
        <w:ind w:firstLine="0"/>
        <w:rPr>
          <w:b/>
          <w:bCs/>
        </w:rPr>
      </w:pPr>
      <w:r w:rsidRPr="0090314A">
        <w:rPr>
          <w:b/>
          <w:bCs/>
        </w:rPr>
        <w:t>8. Jelaskan pada bagian mana proses pendeklarasian method pada program diatas!</w:t>
      </w:r>
    </w:p>
    <w:p w14:paraId="57E5BB64" w14:textId="17F96057" w:rsidR="00B1581B" w:rsidRPr="00B1581B" w:rsidRDefault="00B1581B" w:rsidP="0090314A">
      <w:pPr>
        <w:spacing w:before="60" w:line="360" w:lineRule="auto"/>
        <w:ind w:firstLine="0"/>
        <w:rPr>
          <w:i/>
          <w:iCs/>
        </w:rPr>
      </w:pPr>
      <w:r>
        <w:rPr>
          <w:b/>
          <w:bCs/>
        </w:rPr>
        <w:tab/>
      </w:r>
      <w:r w:rsidRPr="00B1581B">
        <w:rPr>
          <w:i/>
          <w:iCs/>
        </w:rPr>
        <w:t>mhs1.tampilData();</w:t>
      </w:r>
    </w:p>
    <w:p w14:paraId="1FA69427" w14:textId="77777777" w:rsidR="0090314A" w:rsidRDefault="0090314A" w:rsidP="0090314A">
      <w:pPr>
        <w:spacing w:before="60" w:line="360" w:lineRule="auto"/>
        <w:ind w:firstLine="0"/>
        <w:rPr>
          <w:b/>
          <w:bCs/>
        </w:rPr>
      </w:pPr>
      <w:r w:rsidRPr="0090314A">
        <w:rPr>
          <w:b/>
          <w:bCs/>
        </w:rPr>
        <w:t>9. Berapa banyak objek yang di instansiasi pada program diatas!</w:t>
      </w:r>
    </w:p>
    <w:p w14:paraId="5593EFBF" w14:textId="47E9BCC8" w:rsidR="00B1581B" w:rsidRPr="00B1581B" w:rsidRDefault="00B1581B" w:rsidP="0090314A">
      <w:pPr>
        <w:spacing w:before="60" w:line="360" w:lineRule="auto"/>
        <w:ind w:firstLine="0"/>
      </w:pPr>
      <w:r>
        <w:tab/>
        <w:t>1 Objek</w:t>
      </w:r>
    </w:p>
    <w:p w14:paraId="548E6513" w14:textId="77777777" w:rsidR="0090314A" w:rsidRDefault="0090314A" w:rsidP="0090314A">
      <w:pPr>
        <w:spacing w:before="60" w:line="360" w:lineRule="auto"/>
        <w:ind w:firstLine="0"/>
        <w:rPr>
          <w:b/>
          <w:bCs/>
        </w:rPr>
      </w:pPr>
      <w:r w:rsidRPr="0090314A">
        <w:rPr>
          <w:b/>
          <w:bCs/>
        </w:rPr>
        <w:t>10. Apakah yang sebenarnya dilakukan pada sintaks program “mhs1.nim=101” ?</w:t>
      </w:r>
    </w:p>
    <w:p w14:paraId="18187E3D" w14:textId="373CA4E8" w:rsidR="00B1581B" w:rsidRPr="00B1581B" w:rsidRDefault="00B1581B" w:rsidP="0090314A">
      <w:pPr>
        <w:spacing w:before="60" w:line="360" w:lineRule="auto"/>
        <w:ind w:firstLine="0"/>
      </w:pPr>
      <w:r>
        <w:tab/>
        <w:t>Mengisi atribut object mhs1.nim dengan “101”</w:t>
      </w:r>
    </w:p>
    <w:p w14:paraId="75C859A0" w14:textId="77777777" w:rsidR="0090314A" w:rsidRDefault="0090314A" w:rsidP="0090314A">
      <w:pPr>
        <w:spacing w:before="60" w:line="360" w:lineRule="auto"/>
        <w:ind w:firstLine="0"/>
        <w:rPr>
          <w:b/>
          <w:bCs/>
        </w:rPr>
      </w:pPr>
      <w:r w:rsidRPr="0090314A">
        <w:rPr>
          <w:b/>
          <w:bCs/>
        </w:rPr>
        <w:t>11. Apakah yang sebenarnya dilakukan pada sintaks program “mhs1.tampilBiodata()” ?</w:t>
      </w:r>
    </w:p>
    <w:p w14:paraId="08A2ED8E" w14:textId="2B6371F0" w:rsidR="00B1581B" w:rsidRPr="00B1581B" w:rsidRDefault="00B1581B" w:rsidP="0090314A">
      <w:pPr>
        <w:spacing w:before="60" w:line="360" w:lineRule="auto"/>
        <w:ind w:firstLine="0"/>
      </w:pPr>
      <w:r>
        <w:rPr>
          <w:b/>
          <w:bCs/>
        </w:rPr>
        <w:tab/>
      </w:r>
      <w:r>
        <w:t>Memanggil Method untuk men-print semua data objek</w:t>
      </w:r>
    </w:p>
    <w:p w14:paraId="12637AB2" w14:textId="22233328" w:rsidR="00B82CA3" w:rsidRDefault="0090314A" w:rsidP="0090314A">
      <w:pPr>
        <w:spacing w:before="60" w:line="360" w:lineRule="auto"/>
        <w:ind w:firstLine="0"/>
        <w:rPr>
          <w:b/>
          <w:bCs/>
        </w:rPr>
      </w:pPr>
      <w:r w:rsidRPr="0090314A">
        <w:rPr>
          <w:b/>
          <w:bCs/>
        </w:rPr>
        <w:t>12. Instansiasi 2 objek lagi pada program diatas!</w:t>
      </w:r>
    </w:p>
    <w:p w14:paraId="015CB1BE" w14:textId="28521696" w:rsidR="00B1581B" w:rsidRPr="00C55635" w:rsidRDefault="00B1581B" w:rsidP="0090314A">
      <w:pPr>
        <w:spacing w:before="60" w:line="360" w:lineRule="auto"/>
        <w:ind w:firstLine="0"/>
        <w:rPr>
          <w:b/>
          <w:bCs/>
        </w:rPr>
      </w:pPr>
      <w:r w:rsidRPr="00B1581B">
        <w:rPr>
          <w:b/>
          <w:bCs/>
        </w:rPr>
        <w:drawing>
          <wp:inline distT="0" distB="0" distL="0" distR="0" wp14:anchorId="703937A7" wp14:editId="3E0D3AE9">
            <wp:extent cx="6120130" cy="3346450"/>
            <wp:effectExtent l="0" t="0" r="0" b="6350"/>
            <wp:docPr id="163718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81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CBB2" w14:textId="77777777" w:rsidR="00B82CA3" w:rsidRPr="00C55635" w:rsidRDefault="00B82CA3">
      <w:pPr>
        <w:spacing w:before="60" w:line="360" w:lineRule="auto"/>
        <w:ind w:firstLine="0"/>
        <w:rPr>
          <w:b/>
          <w:bCs/>
        </w:rPr>
      </w:pPr>
    </w:p>
    <w:p w14:paraId="3BA114A7" w14:textId="165F179A" w:rsidR="00B82CA3" w:rsidRPr="00C55635" w:rsidRDefault="00000000">
      <w:pPr>
        <w:spacing w:before="60" w:line="360" w:lineRule="auto"/>
        <w:ind w:firstLine="0"/>
        <w:rPr>
          <w:b/>
          <w:bCs/>
        </w:rPr>
      </w:pPr>
      <w:r w:rsidRPr="00C55635">
        <w:rPr>
          <w:b/>
          <w:bCs/>
        </w:rPr>
        <w:t xml:space="preserve">Praktikum </w:t>
      </w:r>
      <w:r w:rsidR="00B1581B">
        <w:rPr>
          <w:b/>
          <w:bCs/>
        </w:rPr>
        <w:t>Percobaan 3</w:t>
      </w:r>
    </w:p>
    <w:tbl>
      <w:tblPr>
        <w:tblStyle w:val="a3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359"/>
      </w:tblGrid>
      <w:tr w:rsidR="00B82CA3" w:rsidRPr="00C55635" w14:paraId="6D971AEA" w14:textId="77777777" w:rsidTr="00667C75">
        <w:tc>
          <w:tcPr>
            <w:tcW w:w="1271" w:type="dxa"/>
          </w:tcPr>
          <w:p w14:paraId="2DA20BDB" w14:textId="77777777" w:rsidR="00B82CA3" w:rsidRPr="00C55635" w:rsidRDefault="00000000">
            <w:pPr>
              <w:spacing w:before="60"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C55635">
              <w:rPr>
                <w:b/>
                <w:bCs/>
                <w:sz w:val="22"/>
                <w:szCs w:val="22"/>
              </w:rPr>
              <w:t>Langkah</w:t>
            </w:r>
          </w:p>
        </w:tc>
        <w:tc>
          <w:tcPr>
            <w:tcW w:w="8359" w:type="dxa"/>
          </w:tcPr>
          <w:p w14:paraId="3CADAB72" w14:textId="77777777" w:rsidR="00B82CA3" w:rsidRPr="00C55635" w:rsidRDefault="00000000">
            <w:pPr>
              <w:spacing w:before="60" w:line="360" w:lineRule="auto"/>
              <w:ind w:firstLine="0"/>
              <w:rPr>
                <w:b/>
                <w:bCs/>
                <w:sz w:val="22"/>
                <w:szCs w:val="22"/>
              </w:rPr>
            </w:pPr>
            <w:r w:rsidRPr="00C55635">
              <w:rPr>
                <w:b/>
                <w:bCs/>
                <w:sz w:val="22"/>
                <w:szCs w:val="22"/>
              </w:rPr>
              <w:t>Jawaban/Deskripsi</w:t>
            </w:r>
          </w:p>
        </w:tc>
      </w:tr>
      <w:tr w:rsidR="00B82CA3" w:rsidRPr="00C55635" w14:paraId="763A1D01" w14:textId="77777777" w:rsidTr="00667C75">
        <w:tc>
          <w:tcPr>
            <w:tcW w:w="1271" w:type="dxa"/>
          </w:tcPr>
          <w:p w14:paraId="58F06F6E" w14:textId="3F6E0CCB" w:rsidR="00B82CA3" w:rsidRPr="00C55635" w:rsidRDefault="00000000">
            <w:pPr>
              <w:spacing w:before="60" w:line="360" w:lineRule="auto"/>
              <w:ind w:firstLine="0"/>
              <w:jc w:val="center"/>
            </w:pPr>
            <w:r w:rsidRPr="00C55635">
              <w:t>1</w:t>
            </w:r>
            <w:r w:rsidR="00667C75">
              <w:t>-6</w:t>
            </w:r>
            <w:r w:rsidRPr="00C55635">
              <w:t>.</w:t>
            </w:r>
          </w:p>
        </w:tc>
        <w:tc>
          <w:tcPr>
            <w:tcW w:w="8359" w:type="dxa"/>
          </w:tcPr>
          <w:p w14:paraId="1AEFA282" w14:textId="59864903" w:rsidR="00B82CA3" w:rsidRPr="00C55635" w:rsidRDefault="00667C75">
            <w:pPr>
              <w:spacing w:line="360" w:lineRule="auto"/>
              <w:ind w:firstLine="0"/>
            </w:pPr>
            <w:r w:rsidRPr="00667C75">
              <w:drawing>
                <wp:inline distT="0" distB="0" distL="0" distR="0" wp14:anchorId="1CBF40C4" wp14:editId="70246196">
                  <wp:extent cx="5054860" cy="3054507"/>
                  <wp:effectExtent l="0" t="0" r="0" b="0"/>
                  <wp:docPr id="803337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3376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860" cy="3054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7C75">
              <w:drawing>
                <wp:inline distT="0" distB="0" distL="0" distR="0" wp14:anchorId="21841A65" wp14:editId="63F552CE">
                  <wp:extent cx="5196840" cy="2546350"/>
                  <wp:effectExtent l="0" t="0" r="3810" b="6350"/>
                  <wp:docPr id="555702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7020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254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7C75">
              <w:drawing>
                <wp:inline distT="0" distB="0" distL="0" distR="0" wp14:anchorId="0FABE6C3" wp14:editId="50C0852E">
                  <wp:extent cx="1809843" cy="711237"/>
                  <wp:effectExtent l="0" t="0" r="0" b="0"/>
                  <wp:docPr id="813656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6565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843" cy="71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7DC98" w14:textId="77777777" w:rsidR="00B82CA3" w:rsidRPr="00C55635" w:rsidRDefault="00B82CA3">
      <w:pPr>
        <w:spacing w:before="60" w:line="360" w:lineRule="auto"/>
        <w:ind w:firstLine="0"/>
        <w:rPr>
          <w:b/>
          <w:bCs/>
        </w:rPr>
      </w:pPr>
    </w:p>
    <w:p w14:paraId="5E0E7881" w14:textId="77777777" w:rsidR="00667C75" w:rsidRDefault="00667C75" w:rsidP="00667C75">
      <w:pPr>
        <w:spacing w:before="60" w:line="360" w:lineRule="auto"/>
        <w:ind w:firstLine="0"/>
        <w:rPr>
          <w:b/>
          <w:bCs/>
        </w:rPr>
      </w:pPr>
      <w:r w:rsidRPr="00667C75">
        <w:rPr>
          <w:b/>
          <w:bCs/>
        </w:rPr>
        <w:t>7. Apakah fungsi argumen dalam suatu method?</w:t>
      </w:r>
    </w:p>
    <w:p w14:paraId="78CF62F9" w14:textId="336FDCD7" w:rsidR="00667C75" w:rsidRPr="00667C75" w:rsidRDefault="00667C75" w:rsidP="00667C75">
      <w:pPr>
        <w:spacing w:before="60" w:line="360" w:lineRule="auto"/>
        <w:ind w:firstLine="0"/>
      </w:pPr>
      <w:r>
        <w:rPr>
          <w:b/>
          <w:bCs/>
        </w:rPr>
        <w:tab/>
      </w:r>
      <w:r>
        <w:t>Misal pada method tampilBrg() itu digunakan untuk menampilkan seluruh data atribut suatu object</w:t>
      </w:r>
    </w:p>
    <w:p w14:paraId="6C31D4C9" w14:textId="77777777" w:rsidR="00667C75" w:rsidRPr="00667C75" w:rsidRDefault="00667C75" w:rsidP="00667C75">
      <w:pPr>
        <w:spacing w:before="60" w:line="360" w:lineRule="auto"/>
        <w:ind w:firstLine="0"/>
        <w:rPr>
          <w:b/>
          <w:bCs/>
        </w:rPr>
      </w:pPr>
      <w:r w:rsidRPr="00667C75">
        <w:rPr>
          <w:b/>
          <w:bCs/>
        </w:rPr>
        <w:t>8. Ambil kesimpulan tentang kegunaan dari kata kunci return , dan kapan suatu method</w:t>
      </w:r>
    </w:p>
    <w:p w14:paraId="74569778" w14:textId="4EBD20C0" w:rsidR="00B82CA3" w:rsidRDefault="00667C75" w:rsidP="00667C75">
      <w:pPr>
        <w:spacing w:before="60" w:line="360" w:lineRule="auto"/>
        <w:ind w:firstLine="0"/>
        <w:rPr>
          <w:b/>
          <w:bCs/>
        </w:rPr>
      </w:pPr>
      <w:r w:rsidRPr="00667C75">
        <w:rPr>
          <w:b/>
          <w:bCs/>
        </w:rPr>
        <w:t>harus memiliki return!</w:t>
      </w:r>
    </w:p>
    <w:p w14:paraId="44ACBD3C" w14:textId="0501477F" w:rsidR="00667C75" w:rsidRPr="00667C75" w:rsidRDefault="00667C75" w:rsidP="00667C75">
      <w:pPr>
        <w:spacing w:before="60" w:line="360" w:lineRule="auto"/>
        <w:ind w:firstLine="0"/>
      </w:pPr>
      <w:r>
        <w:rPr>
          <w:b/>
          <w:bCs/>
        </w:rPr>
        <w:tab/>
      </w:r>
      <w:r>
        <w:t>Karna method tersebut non void yang mengembalikan nilai int, maka diakhir argumen harus diberikan return untuk nilai int</w:t>
      </w:r>
    </w:p>
    <w:p w14:paraId="16986DE3" w14:textId="77777777" w:rsidR="00D7255B" w:rsidRPr="00D7255B" w:rsidRDefault="00D7255B" w:rsidP="00D7255B">
      <w:pPr>
        <w:spacing w:before="60" w:line="360" w:lineRule="auto"/>
        <w:ind w:firstLine="0"/>
        <w:rPr>
          <w:b/>
          <w:bCs/>
          <w:sz w:val="28"/>
          <w:szCs w:val="28"/>
        </w:rPr>
      </w:pPr>
      <w:r w:rsidRPr="00D7255B">
        <w:rPr>
          <w:b/>
          <w:bCs/>
          <w:sz w:val="28"/>
          <w:szCs w:val="28"/>
        </w:rPr>
        <w:t>4.4 Tugas</w:t>
      </w:r>
    </w:p>
    <w:p w14:paraId="1A6D4208" w14:textId="77777777" w:rsidR="00D7255B" w:rsidRDefault="00D7255B" w:rsidP="00D7255B">
      <w:pPr>
        <w:spacing w:before="60" w:line="360" w:lineRule="auto"/>
        <w:ind w:firstLine="0"/>
        <w:rPr>
          <w:b/>
          <w:bCs/>
        </w:rPr>
      </w:pPr>
      <w:r w:rsidRPr="00D7255B">
        <w:rPr>
          <w:b/>
          <w:bCs/>
        </w:rPr>
        <w:t>1</w:t>
      </w:r>
      <w:r>
        <w:rPr>
          <w:b/>
          <w:bCs/>
        </w:rPr>
        <w:t>-2</w:t>
      </w:r>
      <w:r w:rsidRPr="00D7255B">
        <w:rPr>
          <w:b/>
          <w:bCs/>
        </w:rPr>
        <w:t>.</w:t>
      </w:r>
    </w:p>
    <w:p w14:paraId="24225344" w14:textId="54BB5CCA" w:rsidR="007421B4" w:rsidRDefault="007421B4" w:rsidP="00D7255B">
      <w:pPr>
        <w:spacing w:before="60" w:line="360" w:lineRule="auto"/>
        <w:ind w:firstLine="0"/>
        <w:rPr>
          <w:b/>
          <w:bCs/>
        </w:rPr>
      </w:pPr>
      <w:r w:rsidRPr="007421B4">
        <w:rPr>
          <w:b/>
          <w:bCs/>
        </w:rPr>
        <w:drawing>
          <wp:inline distT="0" distB="0" distL="0" distR="0" wp14:anchorId="32E3A419" wp14:editId="621B3071">
            <wp:extent cx="5283472" cy="3130711"/>
            <wp:effectExtent l="0" t="0" r="0" b="0"/>
            <wp:docPr id="150936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67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10C5" w14:textId="77777777" w:rsidR="00D7255B" w:rsidRDefault="00D7255B" w:rsidP="00D7255B">
      <w:pPr>
        <w:spacing w:before="60" w:line="360" w:lineRule="auto"/>
        <w:ind w:firstLine="0"/>
        <w:rPr>
          <w:b/>
          <w:bCs/>
        </w:rPr>
      </w:pPr>
    </w:p>
    <w:p w14:paraId="2AC4B2DA" w14:textId="77777777" w:rsidR="00D7255B" w:rsidRDefault="00D7255B" w:rsidP="00D7255B">
      <w:pPr>
        <w:spacing w:before="60" w:line="360" w:lineRule="auto"/>
        <w:ind w:firstLine="0"/>
        <w:rPr>
          <w:b/>
          <w:bCs/>
        </w:rPr>
      </w:pPr>
      <w:r>
        <w:rPr>
          <w:b/>
          <w:bCs/>
        </w:rPr>
        <w:t>3.</w:t>
      </w:r>
    </w:p>
    <w:p w14:paraId="23EC97EA" w14:textId="71DC480B" w:rsidR="00D7255B" w:rsidRDefault="00D7255B" w:rsidP="00D7255B">
      <w:pPr>
        <w:spacing w:before="60" w:line="360" w:lineRule="auto"/>
        <w:ind w:firstLine="0"/>
        <w:rPr>
          <w:b/>
          <w:bCs/>
        </w:rPr>
      </w:pPr>
      <w:r w:rsidRPr="00D7255B">
        <w:t xml:space="preserve"> </w:t>
      </w:r>
      <w:r w:rsidRPr="00D7255B">
        <w:rPr>
          <w:b/>
          <w:bCs/>
        </w:rPr>
        <w:drawing>
          <wp:inline distT="0" distB="0" distL="0" distR="0" wp14:anchorId="593692E1" wp14:editId="1DAD979C">
            <wp:extent cx="5105662" cy="2971953"/>
            <wp:effectExtent l="0" t="0" r="0" b="0"/>
            <wp:docPr id="156953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7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DF91" w14:textId="77777777" w:rsidR="00D7255B" w:rsidRDefault="00D7255B" w:rsidP="00D7255B">
      <w:pPr>
        <w:spacing w:before="60" w:line="360" w:lineRule="auto"/>
        <w:ind w:firstLine="0"/>
        <w:rPr>
          <w:b/>
          <w:bCs/>
        </w:rPr>
      </w:pPr>
      <w:r>
        <w:rPr>
          <w:b/>
          <w:bCs/>
        </w:rPr>
        <w:t>4</w:t>
      </w:r>
      <w:r>
        <w:drawing>
          <wp:inline distT="0" distB="0" distL="0" distR="0" wp14:anchorId="4846EE7D" wp14:editId="3580E927">
            <wp:extent cx="6120130" cy="4214495"/>
            <wp:effectExtent l="0" t="0" r="0" b="0"/>
            <wp:docPr id="197112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23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7B3B" w14:textId="77777777" w:rsidR="00D7255B" w:rsidRDefault="00D7255B" w:rsidP="00D7255B">
      <w:pPr>
        <w:spacing w:before="60" w:line="360" w:lineRule="auto"/>
        <w:ind w:firstLine="0"/>
        <w:rPr>
          <w:b/>
          <w:bCs/>
        </w:rPr>
      </w:pPr>
    </w:p>
    <w:p w14:paraId="046D7AD6" w14:textId="770E114C" w:rsidR="00D7255B" w:rsidRDefault="00D7255B" w:rsidP="00D7255B">
      <w:pPr>
        <w:spacing w:before="60" w:line="360" w:lineRule="auto"/>
        <w:ind w:firstLine="0"/>
      </w:pPr>
      <w:r>
        <w:rPr>
          <w:b/>
          <w:bCs/>
        </w:rPr>
        <w:t>5.</w:t>
      </w:r>
      <w:r w:rsidRPr="00D7255B">
        <w:t xml:space="preserve"> </w:t>
      </w:r>
    </w:p>
    <w:p w14:paraId="3C8B11C4" w14:textId="7A78EA67" w:rsidR="00D7255B" w:rsidRDefault="00D7255B" w:rsidP="00D7255B">
      <w:pPr>
        <w:spacing w:before="60" w:line="360" w:lineRule="auto"/>
        <w:ind w:firstLine="0"/>
        <w:rPr>
          <w:b/>
          <w:bCs/>
        </w:rPr>
      </w:pPr>
      <w:r w:rsidRPr="00D7255B">
        <w:rPr>
          <w:b/>
          <w:bCs/>
        </w:rPr>
        <w:drawing>
          <wp:inline distT="0" distB="0" distL="0" distR="0" wp14:anchorId="3363E451" wp14:editId="19FDB80F">
            <wp:extent cx="4381942" cy="1871003"/>
            <wp:effectExtent l="0" t="0" r="0" b="0"/>
            <wp:docPr id="42702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24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644" cy="18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55B">
        <w:rPr>
          <w:b/>
          <w:bCs/>
        </w:rPr>
        <w:t xml:space="preserve"> </w:t>
      </w:r>
    </w:p>
    <w:p w14:paraId="3225E12E" w14:textId="6BEDA391" w:rsidR="00D7255B" w:rsidRDefault="007421B4" w:rsidP="00D7255B">
      <w:pPr>
        <w:spacing w:before="60" w:line="360" w:lineRule="auto"/>
        <w:ind w:firstLine="0"/>
        <w:rPr>
          <w:b/>
          <w:bCs/>
        </w:rPr>
      </w:pPr>
      <w:r>
        <w:rPr>
          <w:b/>
          <w:bCs/>
        </w:rPr>
        <w:t xml:space="preserve">Jawab : </w:t>
      </w:r>
    </w:p>
    <w:p w14:paraId="7D59DF86" w14:textId="4CC951D6" w:rsidR="00B82CA3" w:rsidRDefault="007421B4" w:rsidP="007421B4">
      <w:pPr>
        <w:pStyle w:val="ListParagraph"/>
        <w:numPr>
          <w:ilvl w:val="0"/>
          <w:numId w:val="1"/>
        </w:numPr>
        <w:spacing w:before="60" w:line="360" w:lineRule="auto"/>
      </w:pPr>
      <w:r>
        <w:t>output error</w:t>
      </w:r>
      <w:r w:rsidRPr="007421B4">
        <w:rPr>
          <w:b/>
          <w:bCs/>
        </w:rPr>
        <w:t xml:space="preserve"> </w:t>
      </w:r>
      <w:r>
        <w:t>“</w:t>
      </w:r>
      <w:r w:rsidRPr="007421B4">
        <w:t>Exception in thread "main" java.lang.ArrayIndexOutOfBoundsException: Index 3 out of bounds for length 3</w:t>
      </w:r>
      <w:r>
        <w:t>,</w:t>
      </w:r>
      <w:r w:rsidRPr="007421B4">
        <w:rPr>
          <w:b/>
          <w:bCs/>
        </w:rPr>
        <w:t xml:space="preserve">“ </w:t>
      </w:r>
      <w:r w:rsidRPr="007421B4">
        <w:t>karna</w:t>
      </w:r>
      <w:r w:rsidRPr="007421B4">
        <w:rPr>
          <w:b/>
          <w:bCs/>
        </w:rPr>
        <w:t xml:space="preserve"> </w:t>
      </w:r>
      <w:r>
        <w:t xml:space="preserve"> array tidak memiliki index ke 3</w:t>
      </w:r>
    </w:p>
    <w:p w14:paraId="549AAC1A" w14:textId="5EA527DD" w:rsidR="007421B4" w:rsidRPr="007421B4" w:rsidRDefault="007421B4" w:rsidP="007421B4">
      <w:pPr>
        <w:pStyle w:val="ListParagraph"/>
        <w:numPr>
          <w:ilvl w:val="0"/>
          <w:numId w:val="1"/>
        </w:numPr>
        <w:spacing w:before="60" w:line="360" w:lineRule="auto"/>
        <w:jc w:val="left"/>
      </w:pPr>
      <w:r>
        <w:rPr>
          <w:rStyle w:val="hljs-keyword"/>
        </w:rPr>
        <w:t>int</w:t>
      </w:r>
      <w:r>
        <w:t>[] angka = {</w:t>
      </w:r>
      <w:r>
        <w:rPr>
          <w:rStyle w:val="hljs-number"/>
        </w:rPr>
        <w:t>1</w:t>
      </w:r>
      <w:r>
        <w:t xml:space="preserve">, </w:t>
      </w:r>
      <w:r>
        <w:rPr>
          <w:rStyle w:val="hljs-number"/>
        </w:rPr>
        <w:t>2</w:t>
      </w:r>
      <w:r>
        <w:t xml:space="preserve">, </w:t>
      </w:r>
      <w:r>
        <w:rPr>
          <w:rStyle w:val="hljs-number"/>
        </w:rPr>
        <w:t>3</w:t>
      </w:r>
      <w:r>
        <w:t>};</w:t>
      </w:r>
      <w:r>
        <w:br/>
      </w:r>
      <w:r>
        <w:t xml:space="preserve"> System.out.println(</w:t>
      </w:r>
      <w:r>
        <w:rPr>
          <w:rStyle w:val="hljs-string"/>
        </w:rPr>
        <w:t>"Awal Program"</w:t>
      </w:r>
      <w:r>
        <w:t xml:space="preserve">); </w:t>
      </w:r>
      <w:r>
        <w:br/>
      </w:r>
      <w:r>
        <w:rPr>
          <w:rStyle w:val="hljs-keyword"/>
        </w:rPr>
        <w:t>try</w:t>
      </w:r>
      <w:r>
        <w:t xml:space="preserve"> { System.out.println(angka[</w:t>
      </w:r>
      <w:r>
        <w:rPr>
          <w:rStyle w:val="hljs-number"/>
        </w:rPr>
        <w:t>3</w:t>
      </w:r>
      <w:r>
        <w:t xml:space="preserve">]); </w:t>
      </w:r>
      <w:r>
        <w:br/>
      </w:r>
      <w:r>
        <w:t xml:space="preserve">} </w:t>
      </w:r>
      <w:r>
        <w:rPr>
          <w:rStyle w:val="hljs-keyword"/>
        </w:rPr>
        <w:t>catch</w:t>
      </w:r>
      <w:r>
        <w:t xml:space="preserve"> (ArrayIndexOutOfBoundsException e) { System.out.println(</w:t>
      </w:r>
      <w:r>
        <w:rPr>
          <w:rStyle w:val="hljs-string"/>
        </w:rPr>
        <w:t>"Error: Indeks array melebihi batas!"</w:t>
      </w:r>
      <w:r>
        <w:t xml:space="preserve">); } </w:t>
      </w:r>
      <w:r>
        <w:br/>
      </w:r>
      <w:r>
        <w:t>System.out.println(</w:t>
      </w:r>
      <w:r>
        <w:rPr>
          <w:rStyle w:val="hljs-string"/>
        </w:rPr>
        <w:t>"Akhir Program"</w:t>
      </w:r>
      <w:r>
        <w:t>);</w:t>
      </w:r>
    </w:p>
    <w:sectPr w:rsidR="007421B4" w:rsidRPr="007421B4">
      <w:footerReference w:type="default" r:id="rId20"/>
      <w:pgSz w:w="11906" w:h="16838"/>
      <w:pgMar w:top="1134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F101B" w14:textId="77777777" w:rsidR="00B464B7" w:rsidRPr="00C55635" w:rsidRDefault="00B464B7">
      <w:pPr>
        <w:spacing w:line="240" w:lineRule="auto"/>
      </w:pPr>
      <w:r w:rsidRPr="00C55635">
        <w:separator/>
      </w:r>
    </w:p>
  </w:endnote>
  <w:endnote w:type="continuationSeparator" w:id="0">
    <w:p w14:paraId="458D9950" w14:textId="77777777" w:rsidR="00B464B7" w:rsidRPr="00C55635" w:rsidRDefault="00B464B7">
      <w:pPr>
        <w:spacing w:line="240" w:lineRule="auto"/>
      </w:pPr>
      <w:r w:rsidRPr="00C5563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2FF680-81A4-48B8-90FC-D94163AB36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B6DEE1D-2D92-4B70-B33C-D500F806E60F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3" w:fontKey="{BB61CB47-1EFD-4094-AB00-13A67BA2249C}"/>
    <w:embedBold r:id="rId4" w:fontKey="{E4AD2F02-EA94-4720-B62E-2E252DDE09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4D2064C-654E-4F3E-8759-1781AD2D7A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F90D" w14:textId="77777777" w:rsidR="00B82CA3" w:rsidRPr="00C55635" w:rsidRDefault="00B82CA3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13"/>
        <w:tab w:val="right" w:pos="9026"/>
      </w:tabs>
      <w:spacing w:line="240" w:lineRule="auto"/>
      <w:ind w:firstLine="0"/>
      <w:jc w:val="right"/>
      <w:rPr>
        <w:rFonts w:ascii="Book Antiqua" w:eastAsia="Book Antiqua" w:hAnsi="Book Antiqua" w:cs="Book Antiqua"/>
        <w:color w:val="000000"/>
        <w:sz w:val="20"/>
        <w:szCs w:val="20"/>
      </w:rPr>
    </w:pPr>
  </w:p>
  <w:p w14:paraId="14B72518" w14:textId="77777777" w:rsidR="00B82CA3" w:rsidRPr="00C556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638"/>
      </w:tabs>
      <w:spacing w:before="120" w:line="240" w:lineRule="auto"/>
      <w:ind w:firstLine="0"/>
      <w:rPr>
        <w:rFonts w:ascii="Book Antiqua" w:eastAsia="Book Antiqua" w:hAnsi="Book Antiqua" w:cs="Book Antiqua"/>
        <w:color w:val="000000"/>
        <w:sz w:val="20"/>
        <w:szCs w:val="20"/>
      </w:rPr>
    </w:pPr>
    <w:r w:rsidRPr="00C55635">
      <w:rPr>
        <w:rFonts w:ascii="Book Antiqua" w:eastAsia="Book Antiqua" w:hAnsi="Book Antiqua" w:cs="Book Antiqua"/>
        <w:color w:val="000000"/>
        <w:sz w:val="20"/>
        <w:szCs w:val="20"/>
      </w:rPr>
      <w:t xml:space="preserve">Laporan Jobsheet  –   Praktikum </w:t>
    </w:r>
    <w:r w:rsidR="00C55635" w:rsidRPr="00C55635">
      <w:rPr>
        <w:rFonts w:ascii="Book Antiqua" w:eastAsia="Book Antiqua" w:hAnsi="Book Antiqua" w:cs="Book Antiqua"/>
        <w:color w:val="000000"/>
        <w:sz w:val="20"/>
        <w:szCs w:val="20"/>
      </w:rPr>
      <w:t xml:space="preserve">– PBO </w:t>
    </w:r>
    <w:r w:rsidRPr="00C55635">
      <w:rPr>
        <w:rFonts w:ascii="Book Antiqua" w:eastAsia="Book Antiqua" w:hAnsi="Book Antiqua" w:cs="Book Antiqua"/>
        <w:color w:val="000000"/>
        <w:sz w:val="20"/>
        <w:szCs w:val="20"/>
      </w:rPr>
      <w:t>202</w:t>
    </w:r>
    <w:r w:rsidR="00C55635" w:rsidRPr="00C55635">
      <w:rPr>
        <w:rFonts w:ascii="Book Antiqua" w:eastAsia="Book Antiqua" w:hAnsi="Book Antiqua" w:cs="Book Antiqua"/>
        <w:color w:val="000000"/>
        <w:sz w:val="20"/>
        <w:szCs w:val="20"/>
      </w:rPr>
      <w:t>6</w:t>
    </w:r>
    <w:r w:rsidRPr="00C55635">
      <w:rPr>
        <w:rFonts w:ascii="Book Antiqua" w:eastAsia="Book Antiqua" w:hAnsi="Book Antiqua" w:cs="Book Antiqua"/>
        <w:color w:val="000000"/>
        <w:sz w:val="20"/>
        <w:szCs w:val="20"/>
      </w:rPr>
      <w:t>/202</w:t>
    </w:r>
    <w:r w:rsidR="00C55635" w:rsidRPr="00C55635">
      <w:rPr>
        <w:rFonts w:ascii="Book Antiqua" w:eastAsia="Book Antiqua" w:hAnsi="Book Antiqua" w:cs="Book Antiqua"/>
        <w:color w:val="000000"/>
        <w:sz w:val="20"/>
        <w:szCs w:val="20"/>
      </w:rPr>
      <w:t>7</w:t>
    </w:r>
    <w:r w:rsidRPr="00C55635">
      <w:rPr>
        <w:rFonts w:ascii="Book Antiqua" w:eastAsia="Book Antiqua" w:hAnsi="Book Antiqua" w:cs="Book Antiqua"/>
        <w:color w:val="000000"/>
        <w:sz w:val="20"/>
        <w:szCs w:val="20"/>
      </w:rPr>
      <w:t xml:space="preserve"> G</w:t>
    </w:r>
    <w:r w:rsidR="00C55635" w:rsidRPr="00C55635">
      <w:rPr>
        <w:rFonts w:ascii="Book Antiqua" w:eastAsia="Book Antiqua" w:hAnsi="Book Antiqua" w:cs="Book Antiqua"/>
        <w:color w:val="000000"/>
        <w:sz w:val="20"/>
        <w:szCs w:val="20"/>
      </w:rPr>
      <w:t>anjil</w:t>
    </w:r>
    <w:r w:rsidRPr="00C55635">
      <w:rPr>
        <w:rFonts w:ascii="Book Antiqua" w:eastAsia="Book Antiqua" w:hAnsi="Book Antiqua" w:cs="Book Antiqua"/>
        <w:color w:val="000000"/>
        <w:sz w:val="20"/>
        <w:szCs w:val="20"/>
      </w:rPr>
      <w:tab/>
      <w:t xml:space="preserve">Hal. </w:t>
    </w:r>
    <w:r w:rsidRPr="00C55635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begin"/>
    </w:r>
    <w:r w:rsidRPr="00C55635">
      <w:rPr>
        <w:rFonts w:ascii="Book Antiqua" w:eastAsia="Book Antiqua" w:hAnsi="Book Antiqua" w:cs="Book Antiqua"/>
        <w:b/>
        <w:bCs/>
        <w:color w:val="000000"/>
        <w:sz w:val="20"/>
        <w:szCs w:val="20"/>
      </w:rPr>
      <w:instrText>PAGE</w:instrText>
    </w:r>
    <w:r w:rsidRPr="00C55635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separate"/>
    </w:r>
    <w:r w:rsidR="00FB615A" w:rsidRPr="00C55635">
      <w:rPr>
        <w:rFonts w:ascii="Book Antiqua" w:eastAsia="Book Antiqua" w:hAnsi="Book Antiqua" w:cs="Book Antiqua"/>
        <w:b/>
        <w:bCs/>
        <w:color w:val="000000"/>
        <w:sz w:val="20"/>
        <w:szCs w:val="20"/>
      </w:rPr>
      <w:t>1</w:t>
    </w:r>
    <w:r w:rsidRPr="00C55635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end"/>
    </w:r>
    <w:r w:rsidRPr="00C55635">
      <w:rPr>
        <w:rFonts w:ascii="Book Antiqua" w:eastAsia="Book Antiqua" w:hAnsi="Book Antiqua" w:cs="Book Antiqua"/>
        <w:color w:val="000000"/>
        <w:sz w:val="20"/>
        <w:szCs w:val="20"/>
      </w:rPr>
      <w:t xml:space="preserve"> / </w:t>
    </w:r>
    <w:r w:rsidRPr="00C55635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begin"/>
    </w:r>
    <w:r w:rsidRPr="00C55635">
      <w:rPr>
        <w:rFonts w:ascii="Book Antiqua" w:eastAsia="Book Antiqua" w:hAnsi="Book Antiqua" w:cs="Book Antiqua"/>
        <w:b/>
        <w:bCs/>
        <w:color w:val="000000"/>
        <w:sz w:val="20"/>
        <w:szCs w:val="20"/>
      </w:rPr>
      <w:instrText>NUMPAGES</w:instrText>
    </w:r>
    <w:r w:rsidRPr="00C55635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separate"/>
    </w:r>
    <w:r w:rsidR="00FB615A" w:rsidRPr="00C55635">
      <w:rPr>
        <w:rFonts w:ascii="Book Antiqua" w:eastAsia="Book Antiqua" w:hAnsi="Book Antiqua" w:cs="Book Antiqua"/>
        <w:b/>
        <w:bCs/>
        <w:color w:val="000000"/>
        <w:sz w:val="20"/>
        <w:szCs w:val="20"/>
      </w:rPr>
      <w:t>2</w:t>
    </w:r>
    <w:r w:rsidRPr="00C55635">
      <w:rPr>
        <w:rFonts w:ascii="Book Antiqua" w:eastAsia="Book Antiqua" w:hAnsi="Book Antiqua" w:cs="Book Antiqua"/>
        <w:b/>
        <w:bCs/>
        <w:color w:val="000000"/>
        <w:sz w:val="20"/>
        <w:szCs w:val="20"/>
      </w:rPr>
      <w:fldChar w:fldCharType="end"/>
    </w:r>
  </w:p>
  <w:p w14:paraId="5116B421" w14:textId="77777777" w:rsidR="00B82CA3" w:rsidRPr="00C55635" w:rsidRDefault="00B82C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Book Antiqua" w:eastAsia="Book Antiqua" w:hAnsi="Book Antiqua" w:cs="Book Antiqua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3DD89" w14:textId="77777777" w:rsidR="00B464B7" w:rsidRPr="00C55635" w:rsidRDefault="00B464B7">
      <w:pPr>
        <w:spacing w:line="240" w:lineRule="auto"/>
      </w:pPr>
      <w:r w:rsidRPr="00C55635">
        <w:separator/>
      </w:r>
    </w:p>
  </w:footnote>
  <w:footnote w:type="continuationSeparator" w:id="0">
    <w:p w14:paraId="5308FDD8" w14:textId="77777777" w:rsidR="00B464B7" w:rsidRPr="00C55635" w:rsidRDefault="00B464B7">
      <w:pPr>
        <w:spacing w:line="240" w:lineRule="auto"/>
      </w:pPr>
      <w:r w:rsidRPr="00C5563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6C49"/>
    <w:multiLevelType w:val="hybridMultilevel"/>
    <w:tmpl w:val="236C6238"/>
    <w:lvl w:ilvl="0" w:tplc="0D64FC8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87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56"/>
    <w:rsid w:val="000D1BCE"/>
    <w:rsid w:val="003A4F5F"/>
    <w:rsid w:val="00601341"/>
    <w:rsid w:val="00667C75"/>
    <w:rsid w:val="007421B4"/>
    <w:rsid w:val="0090314A"/>
    <w:rsid w:val="00952956"/>
    <w:rsid w:val="00B1581B"/>
    <w:rsid w:val="00B464B7"/>
    <w:rsid w:val="00B82CA3"/>
    <w:rsid w:val="00C55635"/>
    <w:rsid w:val="00D7255B"/>
    <w:rsid w:val="00EF1193"/>
    <w:rsid w:val="00FB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F4F71"/>
  <w15:docId w15:val="{CFF85E6D-0000-47CD-B86D-CC2888B4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 w:line="360" w:lineRule="auto"/>
      <w:ind w:firstLine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5563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635"/>
  </w:style>
  <w:style w:type="paragraph" w:styleId="Footer">
    <w:name w:val="footer"/>
    <w:basedOn w:val="Normal"/>
    <w:link w:val="FooterChar"/>
    <w:uiPriority w:val="99"/>
    <w:unhideWhenUsed/>
    <w:rsid w:val="00C5563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635"/>
  </w:style>
  <w:style w:type="paragraph" w:styleId="ListParagraph">
    <w:name w:val="List Paragraph"/>
    <w:basedOn w:val="Normal"/>
    <w:uiPriority w:val="34"/>
    <w:qFormat/>
    <w:rsid w:val="007421B4"/>
    <w:pPr>
      <w:ind w:left="720"/>
      <w:contextualSpacing/>
    </w:pPr>
  </w:style>
  <w:style w:type="character" w:customStyle="1" w:styleId="hljs-keyword">
    <w:name w:val="hljs-keyword"/>
    <w:basedOn w:val="DefaultParagraphFont"/>
    <w:rsid w:val="007421B4"/>
  </w:style>
  <w:style w:type="character" w:customStyle="1" w:styleId="hljs-number">
    <w:name w:val="hljs-number"/>
    <w:basedOn w:val="DefaultParagraphFont"/>
    <w:rsid w:val="007421B4"/>
  </w:style>
  <w:style w:type="character" w:customStyle="1" w:styleId="hljs-string">
    <w:name w:val="hljs-string"/>
    <w:basedOn w:val="DefaultParagraphFont"/>
    <w:rsid w:val="00742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ufal%20Farhan\Documents\Custom%20Office%20Templates\Jobsheet%20PB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Jobsheet PBO</Template>
  <TotalTime>60</TotalTime>
  <Pages>7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Naufal Farhan</dc:creator>
  <cp:lastModifiedBy>Naufal Farhan</cp:lastModifiedBy>
  <cp:revision>1</cp:revision>
  <dcterms:created xsi:type="dcterms:W3CDTF">2026-09-04T07:08:00Z</dcterms:created>
  <dcterms:modified xsi:type="dcterms:W3CDTF">2026-09-04T08:08:00Z</dcterms:modified>
</cp:coreProperties>
</file>