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9A1B6" w14:textId="77777777" w:rsidR="00B82CA3" w:rsidRPr="00B60959" w:rsidRDefault="00000000">
      <w:r w:rsidRPr="00B60959">
        <w:drawing>
          <wp:anchor distT="0" distB="0" distL="114300" distR="114300" simplePos="0" relativeHeight="251658240" behindDoc="0" locked="0" layoutInCell="1" hidden="0" allowOverlap="1" wp14:anchorId="0394BA73" wp14:editId="7BC177E2">
            <wp:simplePos x="0" y="0"/>
            <wp:positionH relativeFrom="column">
              <wp:posOffset>-3809</wp:posOffset>
            </wp:positionH>
            <wp:positionV relativeFrom="paragraph">
              <wp:posOffset>-384809</wp:posOffset>
            </wp:positionV>
            <wp:extent cx="6080760" cy="106616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066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2FD9ED5" w14:textId="77777777" w:rsidR="00B82CA3" w:rsidRPr="00B60959" w:rsidRDefault="00B82CA3"/>
    <w:p w14:paraId="26C31172" w14:textId="77777777" w:rsidR="00B82CA3" w:rsidRPr="00B60959" w:rsidRDefault="00B82CA3"/>
    <w:p w14:paraId="24810181" w14:textId="77777777" w:rsidR="00B82CA3" w:rsidRPr="00B60959" w:rsidRDefault="00B82CA3"/>
    <w:tbl>
      <w:tblPr>
        <w:tblStyle w:val="a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323"/>
        <w:gridCol w:w="7515"/>
      </w:tblGrid>
      <w:tr w:rsidR="00B82CA3" w:rsidRPr="00B60959" w14:paraId="626E3008" w14:textId="77777777">
        <w:tc>
          <w:tcPr>
            <w:tcW w:w="1800" w:type="dxa"/>
          </w:tcPr>
          <w:p w14:paraId="04238975" w14:textId="77777777" w:rsidR="00B82CA3" w:rsidRPr="00B609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color w:val="000000"/>
              </w:rPr>
            </w:pPr>
            <w:r w:rsidRPr="00B60959">
              <w:rPr>
                <w:color w:val="000000"/>
              </w:rPr>
              <w:t>Mata Kuliah</w:t>
            </w:r>
          </w:p>
        </w:tc>
        <w:tc>
          <w:tcPr>
            <w:tcW w:w="323" w:type="dxa"/>
          </w:tcPr>
          <w:p w14:paraId="625D0DF1" w14:textId="77777777" w:rsidR="00B82CA3" w:rsidRPr="00B609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b/>
                <w:bCs/>
                <w:color w:val="000000"/>
              </w:rPr>
            </w:pPr>
            <w:r w:rsidRPr="00B60959">
              <w:rPr>
                <w:b/>
                <w:bCs/>
                <w:color w:val="000000"/>
              </w:rPr>
              <w:t>:</w:t>
            </w:r>
          </w:p>
        </w:tc>
        <w:tc>
          <w:tcPr>
            <w:tcW w:w="7515" w:type="dxa"/>
          </w:tcPr>
          <w:p w14:paraId="26ECB87C" w14:textId="77777777" w:rsidR="00B82CA3" w:rsidRPr="00B60959" w:rsidRDefault="00FB6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color w:val="000000"/>
              </w:rPr>
            </w:pPr>
            <w:r w:rsidRPr="00B60959">
              <w:t>Praktikum-Pemrograman Berbasis Objek</w:t>
            </w:r>
            <w:r w:rsidRPr="00B60959">
              <w:rPr>
                <w:color w:val="000000"/>
              </w:rPr>
              <w:t xml:space="preserve"> </w:t>
            </w:r>
          </w:p>
        </w:tc>
      </w:tr>
      <w:tr w:rsidR="00B82CA3" w:rsidRPr="00B60959" w14:paraId="0B20EB8F" w14:textId="77777777">
        <w:tc>
          <w:tcPr>
            <w:tcW w:w="1800" w:type="dxa"/>
          </w:tcPr>
          <w:p w14:paraId="38358B95" w14:textId="77777777" w:rsidR="00B82CA3" w:rsidRPr="00B609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color w:val="000000"/>
              </w:rPr>
            </w:pPr>
            <w:r w:rsidRPr="00B60959">
              <w:rPr>
                <w:color w:val="000000"/>
              </w:rPr>
              <w:t>Program Studi</w:t>
            </w:r>
          </w:p>
        </w:tc>
        <w:tc>
          <w:tcPr>
            <w:tcW w:w="323" w:type="dxa"/>
          </w:tcPr>
          <w:p w14:paraId="7938A373" w14:textId="77777777" w:rsidR="00B82CA3" w:rsidRPr="00B609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b/>
                <w:bCs/>
                <w:color w:val="000000"/>
              </w:rPr>
            </w:pPr>
            <w:r w:rsidRPr="00B60959">
              <w:rPr>
                <w:b/>
                <w:bCs/>
                <w:color w:val="000000"/>
              </w:rPr>
              <w:t>:</w:t>
            </w:r>
          </w:p>
        </w:tc>
        <w:tc>
          <w:tcPr>
            <w:tcW w:w="7515" w:type="dxa"/>
          </w:tcPr>
          <w:p w14:paraId="0CE36832" w14:textId="77777777" w:rsidR="00B82CA3" w:rsidRPr="00B609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color w:val="000000"/>
              </w:rPr>
            </w:pPr>
            <w:r w:rsidRPr="00B60959">
              <w:rPr>
                <w:color w:val="000000"/>
              </w:rPr>
              <w:t>D4 – Sistem Informasi Bisnis / D4 – Teknik Informatika</w:t>
            </w:r>
          </w:p>
        </w:tc>
      </w:tr>
      <w:tr w:rsidR="00B82CA3" w:rsidRPr="00B60959" w14:paraId="0312F039" w14:textId="77777777">
        <w:tc>
          <w:tcPr>
            <w:tcW w:w="1800" w:type="dxa"/>
            <w:tcBorders>
              <w:bottom w:val="single" w:sz="4" w:space="0" w:color="000000"/>
            </w:tcBorders>
          </w:tcPr>
          <w:p w14:paraId="08F97291" w14:textId="77777777" w:rsidR="00B82CA3" w:rsidRPr="00B609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88" w:lineRule="auto"/>
              <w:ind w:firstLine="0"/>
              <w:rPr>
                <w:color w:val="000000"/>
              </w:rPr>
            </w:pPr>
            <w:r w:rsidRPr="00B60959">
              <w:rPr>
                <w:color w:val="000000"/>
              </w:rPr>
              <w:t>Semester</w:t>
            </w:r>
          </w:p>
        </w:tc>
        <w:tc>
          <w:tcPr>
            <w:tcW w:w="323" w:type="dxa"/>
            <w:tcBorders>
              <w:bottom w:val="single" w:sz="4" w:space="0" w:color="000000"/>
            </w:tcBorders>
          </w:tcPr>
          <w:p w14:paraId="64ACDF31" w14:textId="77777777" w:rsidR="00B82CA3" w:rsidRPr="00B609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88" w:lineRule="auto"/>
              <w:ind w:firstLine="0"/>
              <w:rPr>
                <w:b/>
                <w:bCs/>
                <w:color w:val="000000"/>
              </w:rPr>
            </w:pPr>
            <w:r w:rsidRPr="00B60959">
              <w:rPr>
                <w:b/>
                <w:bCs/>
                <w:color w:val="000000"/>
              </w:rPr>
              <w:t>:</w:t>
            </w:r>
          </w:p>
        </w:tc>
        <w:tc>
          <w:tcPr>
            <w:tcW w:w="7515" w:type="dxa"/>
            <w:tcBorders>
              <w:bottom w:val="single" w:sz="4" w:space="0" w:color="000000"/>
            </w:tcBorders>
          </w:tcPr>
          <w:p w14:paraId="56FB55AF" w14:textId="77777777" w:rsidR="00B82CA3" w:rsidRPr="00B609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88" w:lineRule="auto"/>
              <w:ind w:firstLine="0"/>
              <w:rPr>
                <w:color w:val="000000"/>
              </w:rPr>
            </w:pPr>
            <w:r w:rsidRPr="00B60959">
              <w:t>3</w:t>
            </w:r>
          </w:p>
        </w:tc>
      </w:tr>
      <w:tr w:rsidR="00B82CA3" w:rsidRPr="00B60959" w14:paraId="05A77EE4" w14:textId="77777777">
        <w:tc>
          <w:tcPr>
            <w:tcW w:w="1800" w:type="dxa"/>
            <w:tcBorders>
              <w:top w:val="single" w:sz="4" w:space="0" w:color="000000"/>
            </w:tcBorders>
          </w:tcPr>
          <w:p w14:paraId="08965F6D" w14:textId="77777777" w:rsidR="00B82CA3" w:rsidRPr="00B609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88" w:lineRule="auto"/>
              <w:ind w:firstLine="0"/>
              <w:rPr>
                <w:color w:val="000000"/>
              </w:rPr>
            </w:pPr>
            <w:r w:rsidRPr="00B60959">
              <w:rPr>
                <w:color w:val="000000"/>
              </w:rPr>
              <w:t xml:space="preserve">Kelas </w:t>
            </w:r>
          </w:p>
        </w:tc>
        <w:tc>
          <w:tcPr>
            <w:tcW w:w="323" w:type="dxa"/>
            <w:tcBorders>
              <w:top w:val="single" w:sz="4" w:space="0" w:color="000000"/>
            </w:tcBorders>
          </w:tcPr>
          <w:p w14:paraId="0BD78C3B" w14:textId="77777777" w:rsidR="00B82CA3" w:rsidRPr="00B609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88" w:lineRule="auto"/>
              <w:ind w:firstLine="0"/>
              <w:rPr>
                <w:b/>
                <w:bCs/>
                <w:color w:val="000000"/>
              </w:rPr>
            </w:pPr>
            <w:r w:rsidRPr="00B60959">
              <w:rPr>
                <w:b/>
                <w:bCs/>
                <w:color w:val="000000"/>
              </w:rPr>
              <w:t>:</w:t>
            </w:r>
          </w:p>
        </w:tc>
        <w:tc>
          <w:tcPr>
            <w:tcW w:w="7515" w:type="dxa"/>
            <w:tcBorders>
              <w:top w:val="single" w:sz="4" w:space="0" w:color="000000"/>
            </w:tcBorders>
          </w:tcPr>
          <w:p w14:paraId="672B5D4F" w14:textId="77777777" w:rsidR="00B82CA3" w:rsidRPr="00B609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88" w:lineRule="auto"/>
              <w:ind w:firstLine="0"/>
              <w:rPr>
                <w:color w:val="000000"/>
              </w:rPr>
            </w:pPr>
            <w:r w:rsidRPr="00B60959">
              <w:t xml:space="preserve">TI </w:t>
            </w:r>
            <w:r w:rsidR="00FB615A" w:rsidRPr="00B60959">
              <w:t>2D</w:t>
            </w:r>
          </w:p>
        </w:tc>
      </w:tr>
      <w:tr w:rsidR="00B82CA3" w:rsidRPr="00B60959" w14:paraId="4FB6A459" w14:textId="77777777">
        <w:tc>
          <w:tcPr>
            <w:tcW w:w="1800" w:type="dxa"/>
          </w:tcPr>
          <w:p w14:paraId="05BB9F96" w14:textId="77777777" w:rsidR="00B82CA3" w:rsidRPr="00B609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color w:val="000000"/>
              </w:rPr>
            </w:pPr>
            <w:r w:rsidRPr="00B60959">
              <w:rPr>
                <w:color w:val="000000"/>
              </w:rPr>
              <w:t>NIM</w:t>
            </w:r>
          </w:p>
        </w:tc>
        <w:tc>
          <w:tcPr>
            <w:tcW w:w="323" w:type="dxa"/>
          </w:tcPr>
          <w:p w14:paraId="09E5FE29" w14:textId="77777777" w:rsidR="00B82CA3" w:rsidRPr="00B609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b/>
                <w:bCs/>
                <w:color w:val="000000"/>
              </w:rPr>
            </w:pPr>
            <w:r w:rsidRPr="00B60959">
              <w:rPr>
                <w:b/>
                <w:bCs/>
                <w:color w:val="000000"/>
              </w:rPr>
              <w:t>:</w:t>
            </w:r>
          </w:p>
        </w:tc>
        <w:tc>
          <w:tcPr>
            <w:tcW w:w="7515" w:type="dxa"/>
          </w:tcPr>
          <w:p w14:paraId="57541501" w14:textId="77777777" w:rsidR="00B82CA3" w:rsidRPr="00B60959" w:rsidRDefault="00FB6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color w:val="000000"/>
              </w:rPr>
            </w:pPr>
            <w:r w:rsidRPr="00B60959">
              <w:t>254107020077</w:t>
            </w:r>
          </w:p>
        </w:tc>
      </w:tr>
      <w:tr w:rsidR="00B82CA3" w:rsidRPr="00B60959" w14:paraId="662D2BA6" w14:textId="77777777">
        <w:tc>
          <w:tcPr>
            <w:tcW w:w="1800" w:type="dxa"/>
          </w:tcPr>
          <w:p w14:paraId="2CCBD422" w14:textId="77777777" w:rsidR="00B82CA3" w:rsidRPr="00B609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color w:val="000000"/>
              </w:rPr>
            </w:pPr>
            <w:r w:rsidRPr="00B60959">
              <w:rPr>
                <w:color w:val="000000"/>
              </w:rPr>
              <w:t>Nama</w:t>
            </w:r>
          </w:p>
        </w:tc>
        <w:tc>
          <w:tcPr>
            <w:tcW w:w="323" w:type="dxa"/>
          </w:tcPr>
          <w:p w14:paraId="2295E21D" w14:textId="77777777" w:rsidR="00B82CA3" w:rsidRPr="00B609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b/>
                <w:bCs/>
                <w:color w:val="000000"/>
              </w:rPr>
            </w:pPr>
            <w:r w:rsidRPr="00B60959">
              <w:rPr>
                <w:b/>
                <w:bCs/>
                <w:color w:val="000000"/>
              </w:rPr>
              <w:t>:</w:t>
            </w:r>
          </w:p>
        </w:tc>
        <w:tc>
          <w:tcPr>
            <w:tcW w:w="7515" w:type="dxa"/>
          </w:tcPr>
          <w:p w14:paraId="6B102A21" w14:textId="77777777" w:rsidR="00B82CA3" w:rsidRPr="00B60959" w:rsidRDefault="00FB6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color w:val="000000"/>
              </w:rPr>
            </w:pPr>
            <w:r w:rsidRPr="00B60959">
              <w:t>Naufal Farhan Nur Ramadhan</w:t>
            </w:r>
          </w:p>
        </w:tc>
      </w:tr>
      <w:tr w:rsidR="00B82CA3" w:rsidRPr="00B60959" w14:paraId="018809D8" w14:textId="77777777">
        <w:tc>
          <w:tcPr>
            <w:tcW w:w="1800" w:type="dxa"/>
          </w:tcPr>
          <w:p w14:paraId="6DF05C4A" w14:textId="77777777" w:rsidR="00B82CA3" w:rsidRPr="00B609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color w:val="000000"/>
              </w:rPr>
            </w:pPr>
            <w:r w:rsidRPr="00B60959">
              <w:rPr>
                <w:color w:val="000000"/>
              </w:rPr>
              <w:t>Jobsheet Ke-</w:t>
            </w:r>
          </w:p>
        </w:tc>
        <w:tc>
          <w:tcPr>
            <w:tcW w:w="323" w:type="dxa"/>
          </w:tcPr>
          <w:p w14:paraId="39116CAF" w14:textId="77777777" w:rsidR="00B82CA3" w:rsidRPr="00B609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b/>
                <w:bCs/>
                <w:color w:val="000000"/>
              </w:rPr>
            </w:pPr>
            <w:r w:rsidRPr="00B60959">
              <w:rPr>
                <w:b/>
                <w:bCs/>
                <w:color w:val="000000"/>
              </w:rPr>
              <w:t>:</w:t>
            </w:r>
          </w:p>
        </w:tc>
        <w:tc>
          <w:tcPr>
            <w:tcW w:w="7515" w:type="dxa"/>
          </w:tcPr>
          <w:p w14:paraId="6C833B54" w14:textId="3BE744C6" w:rsidR="00B82CA3" w:rsidRPr="00B60959" w:rsidRDefault="00885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color w:val="000000"/>
              </w:rPr>
            </w:pPr>
            <w:r>
              <w:t>3</w:t>
            </w:r>
          </w:p>
        </w:tc>
      </w:tr>
    </w:tbl>
    <w:p w14:paraId="5AEE4E8D" w14:textId="77777777" w:rsidR="00B82CA3" w:rsidRPr="00B60959" w:rsidRDefault="00B82CA3">
      <w:pPr>
        <w:spacing w:before="60" w:line="360" w:lineRule="auto"/>
      </w:pPr>
    </w:p>
    <w:p w14:paraId="03486213" w14:textId="77777777" w:rsidR="00B82CA3" w:rsidRPr="00B60959" w:rsidRDefault="00000000">
      <w:pPr>
        <w:spacing w:before="60" w:line="360" w:lineRule="auto"/>
        <w:ind w:firstLine="0"/>
        <w:jc w:val="center"/>
        <w:rPr>
          <w:b/>
          <w:bCs/>
          <w:sz w:val="28"/>
          <w:szCs w:val="28"/>
        </w:rPr>
      </w:pPr>
      <w:r w:rsidRPr="00B60959">
        <w:rPr>
          <w:b/>
          <w:bCs/>
          <w:sz w:val="28"/>
          <w:szCs w:val="28"/>
        </w:rPr>
        <w:t>Laporan Jobsheet</w:t>
      </w:r>
    </w:p>
    <w:p w14:paraId="0AE73298" w14:textId="77777777" w:rsidR="00B82CA3" w:rsidRPr="00B60959" w:rsidRDefault="00B82CA3">
      <w:pPr>
        <w:spacing w:before="60" w:line="360" w:lineRule="auto"/>
        <w:ind w:firstLine="0"/>
        <w:rPr>
          <w:b/>
          <w:bCs/>
        </w:rPr>
      </w:pPr>
    </w:p>
    <w:p w14:paraId="628CB3D5" w14:textId="5B8EFB8A" w:rsidR="00B82CA3" w:rsidRPr="00B60959" w:rsidRDefault="00B60959">
      <w:pPr>
        <w:spacing w:before="60" w:line="360" w:lineRule="auto"/>
        <w:ind w:firstLine="0"/>
        <w:rPr>
          <w:b/>
          <w:bCs/>
        </w:rPr>
      </w:pPr>
      <w:r w:rsidRPr="00B60959">
        <w:rPr>
          <w:b/>
          <w:bCs/>
        </w:rPr>
        <w:t>Percobaan 1 - Enkaplusasi</w:t>
      </w:r>
    </w:p>
    <w:tbl>
      <w:tblPr>
        <w:tblStyle w:val="a0"/>
        <w:tblW w:w="96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0"/>
        <w:gridCol w:w="8400"/>
      </w:tblGrid>
      <w:tr w:rsidR="00B82CA3" w:rsidRPr="00B60959" w14:paraId="052BE749" w14:textId="77777777">
        <w:tc>
          <w:tcPr>
            <w:tcW w:w="1230" w:type="dxa"/>
          </w:tcPr>
          <w:p w14:paraId="4ADBCF35" w14:textId="77777777" w:rsidR="00B82CA3" w:rsidRPr="00B60959" w:rsidRDefault="00000000">
            <w:pPr>
              <w:spacing w:before="60" w:line="36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B60959">
              <w:rPr>
                <w:b/>
                <w:bCs/>
                <w:sz w:val="22"/>
                <w:szCs w:val="22"/>
              </w:rPr>
              <w:t>Langkah</w:t>
            </w:r>
          </w:p>
        </w:tc>
        <w:tc>
          <w:tcPr>
            <w:tcW w:w="8400" w:type="dxa"/>
          </w:tcPr>
          <w:p w14:paraId="6DA8F0D4" w14:textId="77777777" w:rsidR="00B82CA3" w:rsidRPr="00B60959" w:rsidRDefault="00000000">
            <w:pPr>
              <w:spacing w:before="60" w:line="360" w:lineRule="auto"/>
              <w:ind w:firstLine="0"/>
              <w:rPr>
                <w:b/>
                <w:bCs/>
                <w:sz w:val="22"/>
                <w:szCs w:val="22"/>
              </w:rPr>
            </w:pPr>
            <w:r w:rsidRPr="00B60959">
              <w:rPr>
                <w:b/>
                <w:bCs/>
                <w:sz w:val="22"/>
                <w:szCs w:val="22"/>
              </w:rPr>
              <w:t>Jawaban/Deskripsi</w:t>
            </w:r>
          </w:p>
        </w:tc>
      </w:tr>
      <w:tr w:rsidR="00B82CA3" w:rsidRPr="00B60959" w14:paraId="0D98E9E0" w14:textId="77777777">
        <w:tc>
          <w:tcPr>
            <w:tcW w:w="1230" w:type="dxa"/>
          </w:tcPr>
          <w:p w14:paraId="00548F26" w14:textId="77777777" w:rsidR="00B82CA3" w:rsidRPr="00B60959" w:rsidRDefault="00000000">
            <w:pPr>
              <w:spacing w:before="60" w:line="360" w:lineRule="auto"/>
              <w:ind w:firstLine="0"/>
              <w:jc w:val="center"/>
            </w:pPr>
            <w:r w:rsidRPr="00B60959">
              <w:t>1.</w:t>
            </w:r>
          </w:p>
        </w:tc>
        <w:tc>
          <w:tcPr>
            <w:tcW w:w="8400" w:type="dxa"/>
          </w:tcPr>
          <w:p w14:paraId="47045E0D" w14:textId="56DDA8C4" w:rsidR="00B82CA3" w:rsidRPr="00B60959" w:rsidRDefault="00B60959">
            <w:pPr>
              <w:spacing w:line="360" w:lineRule="auto"/>
              <w:ind w:firstLine="0"/>
            </w:pPr>
            <w:r w:rsidRPr="00B60959">
              <w:drawing>
                <wp:inline distT="0" distB="0" distL="0" distR="0" wp14:anchorId="10A04637" wp14:editId="6FB26BBE">
                  <wp:extent cx="5196840" cy="1724025"/>
                  <wp:effectExtent l="0" t="0" r="3810" b="9525"/>
                  <wp:docPr id="20215343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53432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684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CA3" w:rsidRPr="00B60959" w14:paraId="7A958BE5" w14:textId="77777777">
        <w:tc>
          <w:tcPr>
            <w:tcW w:w="1230" w:type="dxa"/>
          </w:tcPr>
          <w:p w14:paraId="3E50ED5F" w14:textId="77777777" w:rsidR="00B82CA3" w:rsidRPr="00B60959" w:rsidRDefault="00000000">
            <w:pPr>
              <w:spacing w:before="60" w:line="360" w:lineRule="auto"/>
              <w:ind w:firstLine="0"/>
              <w:jc w:val="center"/>
            </w:pPr>
            <w:r w:rsidRPr="00B60959">
              <w:t>2</w:t>
            </w:r>
          </w:p>
        </w:tc>
        <w:tc>
          <w:tcPr>
            <w:tcW w:w="8400" w:type="dxa"/>
          </w:tcPr>
          <w:p w14:paraId="41AF3BCA" w14:textId="6E99C09E" w:rsidR="00B82CA3" w:rsidRPr="00B60959" w:rsidRDefault="00B60959">
            <w:pPr>
              <w:spacing w:line="360" w:lineRule="auto"/>
              <w:ind w:firstLine="0"/>
            </w:pPr>
            <w:r w:rsidRPr="00B60959">
              <w:drawing>
                <wp:inline distT="0" distB="0" distL="0" distR="0" wp14:anchorId="1B7F516E" wp14:editId="7E63AF51">
                  <wp:extent cx="5196840" cy="1263015"/>
                  <wp:effectExtent l="0" t="0" r="3810" b="0"/>
                  <wp:docPr id="722322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3222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6840" cy="1263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CA3" w:rsidRPr="00B60959" w14:paraId="10F5B44D" w14:textId="77777777">
        <w:tc>
          <w:tcPr>
            <w:tcW w:w="1230" w:type="dxa"/>
          </w:tcPr>
          <w:p w14:paraId="5624D663" w14:textId="77777777" w:rsidR="00B82CA3" w:rsidRPr="00B60959" w:rsidRDefault="00000000">
            <w:pPr>
              <w:spacing w:before="60" w:line="360" w:lineRule="auto"/>
              <w:ind w:firstLine="0"/>
              <w:jc w:val="center"/>
            </w:pPr>
            <w:r w:rsidRPr="00B60959">
              <w:t>3</w:t>
            </w:r>
          </w:p>
        </w:tc>
        <w:tc>
          <w:tcPr>
            <w:tcW w:w="8400" w:type="dxa"/>
          </w:tcPr>
          <w:p w14:paraId="5E417A17" w14:textId="68F0D903" w:rsidR="00B82CA3" w:rsidRPr="00B60959" w:rsidRDefault="00B60959">
            <w:pPr>
              <w:spacing w:line="360" w:lineRule="auto"/>
              <w:ind w:firstLine="0"/>
            </w:pPr>
            <w:r w:rsidRPr="00B60959">
              <w:drawing>
                <wp:inline distT="0" distB="0" distL="0" distR="0" wp14:anchorId="7AC22DEA" wp14:editId="06686472">
                  <wp:extent cx="5196840" cy="542925"/>
                  <wp:effectExtent l="0" t="0" r="3810" b="9525"/>
                  <wp:docPr id="679759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7593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684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EAB1E1" w14:textId="1854473B" w:rsidR="00B82CA3" w:rsidRPr="00B60959" w:rsidRDefault="00B60959">
      <w:pPr>
        <w:spacing w:before="60" w:line="360" w:lineRule="auto"/>
        <w:ind w:firstLine="0"/>
        <w:rPr>
          <w:b/>
          <w:bCs/>
        </w:rPr>
      </w:pPr>
      <w:r w:rsidRPr="00B60959">
        <w:rPr>
          <w:b/>
          <w:bCs/>
        </w:rPr>
        <w:t>Percobaan</w:t>
      </w:r>
      <w:r w:rsidR="00000000" w:rsidRPr="00B60959">
        <w:rPr>
          <w:b/>
          <w:bCs/>
        </w:rPr>
        <w:t xml:space="preserve"> 2</w:t>
      </w:r>
      <w:r w:rsidRPr="00B60959">
        <w:rPr>
          <w:b/>
          <w:bCs/>
        </w:rPr>
        <w:t xml:space="preserve"> – Access Modifier</w:t>
      </w:r>
    </w:p>
    <w:tbl>
      <w:tblPr>
        <w:tblStyle w:val="a1"/>
        <w:tblW w:w="96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0"/>
        <w:gridCol w:w="8400"/>
      </w:tblGrid>
      <w:tr w:rsidR="00B82CA3" w:rsidRPr="00B60959" w14:paraId="16BF3AB2" w14:textId="77777777">
        <w:tc>
          <w:tcPr>
            <w:tcW w:w="1230" w:type="dxa"/>
          </w:tcPr>
          <w:p w14:paraId="16B6CE65" w14:textId="77777777" w:rsidR="00B82CA3" w:rsidRPr="00B60959" w:rsidRDefault="00000000">
            <w:pPr>
              <w:spacing w:before="60" w:line="36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B60959">
              <w:rPr>
                <w:b/>
                <w:bCs/>
                <w:sz w:val="22"/>
                <w:szCs w:val="22"/>
              </w:rPr>
              <w:t>Langkah</w:t>
            </w:r>
          </w:p>
        </w:tc>
        <w:tc>
          <w:tcPr>
            <w:tcW w:w="8400" w:type="dxa"/>
          </w:tcPr>
          <w:p w14:paraId="7E18C15E" w14:textId="77777777" w:rsidR="00B82CA3" w:rsidRPr="00B60959" w:rsidRDefault="00000000">
            <w:pPr>
              <w:spacing w:before="60" w:line="360" w:lineRule="auto"/>
              <w:ind w:firstLine="0"/>
              <w:rPr>
                <w:b/>
                <w:bCs/>
                <w:sz w:val="22"/>
                <w:szCs w:val="22"/>
              </w:rPr>
            </w:pPr>
            <w:r w:rsidRPr="00B60959">
              <w:rPr>
                <w:b/>
                <w:bCs/>
                <w:sz w:val="22"/>
                <w:szCs w:val="22"/>
              </w:rPr>
              <w:t>Jawaban/Deskripsi</w:t>
            </w:r>
          </w:p>
        </w:tc>
      </w:tr>
      <w:tr w:rsidR="00B82CA3" w:rsidRPr="00B60959" w14:paraId="64B2AA1E" w14:textId="77777777">
        <w:tc>
          <w:tcPr>
            <w:tcW w:w="1230" w:type="dxa"/>
          </w:tcPr>
          <w:p w14:paraId="413B88C5" w14:textId="77777777" w:rsidR="00B82CA3" w:rsidRPr="00B60959" w:rsidRDefault="00000000">
            <w:pPr>
              <w:spacing w:before="60" w:line="360" w:lineRule="auto"/>
              <w:ind w:firstLine="0"/>
              <w:jc w:val="center"/>
            </w:pPr>
            <w:r w:rsidRPr="00B60959">
              <w:lastRenderedPageBreak/>
              <w:t>1.</w:t>
            </w:r>
          </w:p>
        </w:tc>
        <w:tc>
          <w:tcPr>
            <w:tcW w:w="8400" w:type="dxa"/>
          </w:tcPr>
          <w:p w14:paraId="23FAB9B2" w14:textId="31DE0A95" w:rsidR="00B82CA3" w:rsidRPr="00B60959" w:rsidRDefault="00B60959">
            <w:pPr>
              <w:spacing w:line="360" w:lineRule="auto"/>
              <w:ind w:firstLine="0"/>
            </w:pPr>
            <w:r w:rsidRPr="00B60959">
              <w:drawing>
                <wp:inline distT="0" distB="0" distL="0" distR="0" wp14:anchorId="2E48B54B" wp14:editId="365FDCCE">
                  <wp:extent cx="5196840" cy="3802380"/>
                  <wp:effectExtent l="0" t="0" r="3810" b="7620"/>
                  <wp:docPr id="708709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70959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6840" cy="380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CA3" w:rsidRPr="00B60959" w14:paraId="0A51FE15" w14:textId="77777777">
        <w:tc>
          <w:tcPr>
            <w:tcW w:w="1230" w:type="dxa"/>
          </w:tcPr>
          <w:p w14:paraId="3535338A" w14:textId="77777777" w:rsidR="00B82CA3" w:rsidRPr="00B60959" w:rsidRDefault="00000000">
            <w:pPr>
              <w:spacing w:before="60" w:line="360" w:lineRule="auto"/>
              <w:ind w:firstLine="0"/>
              <w:jc w:val="center"/>
            </w:pPr>
            <w:r w:rsidRPr="00B60959">
              <w:t>2</w:t>
            </w:r>
          </w:p>
        </w:tc>
        <w:tc>
          <w:tcPr>
            <w:tcW w:w="8400" w:type="dxa"/>
          </w:tcPr>
          <w:p w14:paraId="55070B86" w14:textId="35C41951" w:rsidR="00B82CA3" w:rsidRPr="00B60959" w:rsidRDefault="00B60959">
            <w:pPr>
              <w:spacing w:line="360" w:lineRule="auto"/>
              <w:ind w:firstLine="0"/>
            </w:pPr>
            <w:r w:rsidRPr="00B60959">
              <w:drawing>
                <wp:inline distT="0" distB="0" distL="0" distR="0" wp14:anchorId="3F0BFF02" wp14:editId="4A42CD9D">
                  <wp:extent cx="5196840" cy="2868295"/>
                  <wp:effectExtent l="0" t="0" r="3810" b="8255"/>
                  <wp:docPr id="1707383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38311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6840" cy="286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CA3" w:rsidRPr="00B60959" w14:paraId="64D70402" w14:textId="77777777">
        <w:tc>
          <w:tcPr>
            <w:tcW w:w="1230" w:type="dxa"/>
          </w:tcPr>
          <w:p w14:paraId="068D1C69" w14:textId="77777777" w:rsidR="00B82CA3" w:rsidRPr="00B60959" w:rsidRDefault="00000000">
            <w:pPr>
              <w:spacing w:before="60" w:line="360" w:lineRule="auto"/>
              <w:ind w:firstLine="0"/>
              <w:jc w:val="center"/>
            </w:pPr>
            <w:r w:rsidRPr="00B60959">
              <w:t>3</w:t>
            </w:r>
          </w:p>
        </w:tc>
        <w:tc>
          <w:tcPr>
            <w:tcW w:w="8400" w:type="dxa"/>
          </w:tcPr>
          <w:p w14:paraId="6E87A522" w14:textId="0B3BFD4A" w:rsidR="00B82CA3" w:rsidRPr="00B60959" w:rsidRDefault="00B60959">
            <w:pPr>
              <w:spacing w:line="360" w:lineRule="auto"/>
              <w:ind w:firstLine="0"/>
            </w:pPr>
            <w:r w:rsidRPr="00B60959">
              <w:drawing>
                <wp:inline distT="0" distB="0" distL="0" distR="0" wp14:anchorId="1770AD98" wp14:editId="58C04C0D">
                  <wp:extent cx="5196840" cy="1313180"/>
                  <wp:effectExtent l="0" t="0" r="3810" b="1270"/>
                  <wp:docPr id="1300020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02030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6840" cy="131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4BD87D" w14:textId="77777777" w:rsidR="00B60959" w:rsidRPr="00B60959" w:rsidRDefault="00B60959" w:rsidP="00B60959">
      <w:pPr>
        <w:spacing w:before="60" w:line="360" w:lineRule="auto"/>
        <w:ind w:firstLine="0"/>
        <w:rPr>
          <w:b/>
          <w:bCs/>
        </w:rPr>
      </w:pPr>
      <w:r w:rsidRPr="00B60959">
        <w:rPr>
          <w:b/>
          <w:bCs/>
        </w:rPr>
        <w:br/>
      </w:r>
      <w:r w:rsidRPr="00B60959">
        <w:rPr>
          <w:b/>
          <w:bCs/>
        </w:rPr>
        <w:t>3.3 Pertanyaan</w:t>
      </w:r>
    </w:p>
    <w:p w14:paraId="36A3C292" w14:textId="5AA1E3E8" w:rsidR="00B60959" w:rsidRPr="00B60959" w:rsidRDefault="00B60959" w:rsidP="00B60959">
      <w:pPr>
        <w:spacing w:before="60" w:line="360" w:lineRule="auto"/>
        <w:ind w:firstLine="0"/>
        <w:rPr>
          <w:b/>
          <w:bCs/>
        </w:rPr>
      </w:pPr>
      <w:r w:rsidRPr="00B60959">
        <w:rPr>
          <w:b/>
          <w:bCs/>
        </w:rPr>
        <w:t>1. Pada class TestMobil, saat kita menambah kecepatan untuk pertama kalinya, mengapa</w:t>
      </w:r>
      <w:r w:rsidRPr="00B60959">
        <w:rPr>
          <w:b/>
          <w:bCs/>
        </w:rPr>
        <w:t xml:space="preserve"> </w:t>
      </w:r>
      <w:r w:rsidRPr="00B60959">
        <w:rPr>
          <w:b/>
          <w:bCs/>
        </w:rPr>
        <w:t>muncul peringatan “Kecepatan tidak bisa bertambah karena Mesin Off!”?</w:t>
      </w:r>
    </w:p>
    <w:p w14:paraId="1B60EB73" w14:textId="456F8D52" w:rsidR="00B60959" w:rsidRPr="00B60959" w:rsidRDefault="00B60959" w:rsidP="00B60959">
      <w:pPr>
        <w:spacing w:before="60" w:line="360" w:lineRule="auto"/>
        <w:ind w:firstLine="0"/>
      </w:pPr>
      <w:r w:rsidRPr="00B60959">
        <w:rPr>
          <w:b/>
          <w:bCs/>
        </w:rPr>
        <w:tab/>
      </w:r>
      <w:r w:rsidRPr="00B60959">
        <w:t>Karna Ketika mesin masih off kita tidak bisa menambah kecepatan atau mengurangi kecepatan</w:t>
      </w:r>
    </w:p>
    <w:p w14:paraId="436C22BF" w14:textId="77777777" w:rsidR="00B60959" w:rsidRDefault="00B60959" w:rsidP="00B60959">
      <w:pPr>
        <w:spacing w:before="60" w:line="360" w:lineRule="auto"/>
        <w:ind w:firstLine="0"/>
        <w:rPr>
          <w:b/>
          <w:bCs/>
        </w:rPr>
      </w:pPr>
      <w:r w:rsidRPr="00B60959">
        <w:rPr>
          <w:b/>
          <w:bCs/>
        </w:rPr>
        <w:t>2. Mengapa atribut kecepatan dan kontakOn diset private?</w:t>
      </w:r>
    </w:p>
    <w:p w14:paraId="42A88CD5" w14:textId="2C35D540" w:rsidR="00B60959" w:rsidRPr="00B60959" w:rsidRDefault="00876C9E" w:rsidP="00B60959">
      <w:pPr>
        <w:spacing w:before="60" w:line="360" w:lineRule="auto"/>
        <w:ind w:firstLine="0"/>
      </w:pPr>
      <w:r>
        <w:tab/>
        <w:t>Karna kita ingin menyembunyikan dari user</w:t>
      </w:r>
    </w:p>
    <w:p w14:paraId="58C7FA1A" w14:textId="267DCCB5" w:rsidR="00B82CA3" w:rsidRDefault="00B60959" w:rsidP="00B60959">
      <w:pPr>
        <w:spacing w:before="60" w:line="360" w:lineRule="auto"/>
        <w:ind w:firstLine="0"/>
        <w:rPr>
          <w:b/>
          <w:bCs/>
        </w:rPr>
      </w:pPr>
      <w:r w:rsidRPr="00B60959">
        <w:rPr>
          <w:b/>
          <w:bCs/>
        </w:rPr>
        <w:t>3. Ubah class Motor sehingga kecepatan maksimalnya adalah 100!</w:t>
      </w:r>
    </w:p>
    <w:p w14:paraId="271AE72D" w14:textId="0C8C5DA2" w:rsidR="00876C9E" w:rsidRPr="00876C9E" w:rsidRDefault="00876C9E" w:rsidP="00B60959">
      <w:pPr>
        <w:spacing w:before="60" w:line="360" w:lineRule="auto"/>
        <w:ind w:firstLine="0"/>
      </w:pPr>
      <w:r w:rsidRPr="00876C9E">
        <w:rPr>
          <w:b/>
          <w:bCs/>
        </w:rPr>
        <w:drawing>
          <wp:inline distT="0" distB="0" distL="0" distR="0" wp14:anchorId="11796B5D" wp14:editId="2D7C1708">
            <wp:extent cx="6120130" cy="1017905"/>
            <wp:effectExtent l="0" t="0" r="0" b="0"/>
            <wp:docPr id="74399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98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AC0A" w14:textId="77777777" w:rsidR="00B82CA3" w:rsidRPr="00B60959" w:rsidRDefault="00B82CA3">
      <w:pPr>
        <w:spacing w:before="60" w:line="360" w:lineRule="auto"/>
        <w:ind w:firstLine="0"/>
        <w:rPr>
          <w:b/>
          <w:bCs/>
        </w:rPr>
      </w:pPr>
    </w:p>
    <w:p w14:paraId="4F1EA105" w14:textId="77777777" w:rsidR="00B82CA3" w:rsidRPr="00B60959" w:rsidRDefault="00B82CA3">
      <w:pPr>
        <w:spacing w:before="60" w:line="360" w:lineRule="auto"/>
        <w:ind w:firstLine="0"/>
        <w:rPr>
          <w:b/>
          <w:bCs/>
        </w:rPr>
      </w:pPr>
    </w:p>
    <w:p w14:paraId="65142F28" w14:textId="65F42078" w:rsidR="00B82CA3" w:rsidRPr="00B60959" w:rsidRDefault="00876C9E">
      <w:pPr>
        <w:spacing w:before="60" w:line="360" w:lineRule="auto"/>
        <w:ind w:firstLine="0"/>
        <w:rPr>
          <w:b/>
          <w:bCs/>
        </w:rPr>
      </w:pPr>
      <w:r w:rsidRPr="00876C9E">
        <w:rPr>
          <w:b/>
          <w:bCs/>
        </w:rPr>
        <w:t>Percobaan 3 - Getter dan Setter</w:t>
      </w:r>
    </w:p>
    <w:tbl>
      <w:tblPr>
        <w:tblStyle w:val="a2"/>
        <w:tblW w:w="96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0"/>
        <w:gridCol w:w="8400"/>
      </w:tblGrid>
      <w:tr w:rsidR="00B82CA3" w:rsidRPr="00B60959" w14:paraId="44375F30" w14:textId="77777777">
        <w:tc>
          <w:tcPr>
            <w:tcW w:w="1230" w:type="dxa"/>
          </w:tcPr>
          <w:p w14:paraId="5261F26A" w14:textId="77777777" w:rsidR="00B82CA3" w:rsidRPr="00B60959" w:rsidRDefault="00000000">
            <w:pPr>
              <w:spacing w:before="60" w:line="36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B60959">
              <w:rPr>
                <w:b/>
                <w:bCs/>
                <w:sz w:val="22"/>
                <w:szCs w:val="22"/>
              </w:rPr>
              <w:t>Langkah</w:t>
            </w:r>
          </w:p>
        </w:tc>
        <w:tc>
          <w:tcPr>
            <w:tcW w:w="8400" w:type="dxa"/>
          </w:tcPr>
          <w:p w14:paraId="129DA108" w14:textId="77777777" w:rsidR="00B82CA3" w:rsidRPr="00B60959" w:rsidRDefault="00000000">
            <w:pPr>
              <w:spacing w:before="60" w:line="360" w:lineRule="auto"/>
              <w:ind w:firstLine="0"/>
              <w:rPr>
                <w:b/>
                <w:bCs/>
                <w:sz w:val="22"/>
                <w:szCs w:val="22"/>
              </w:rPr>
            </w:pPr>
            <w:r w:rsidRPr="00B60959">
              <w:rPr>
                <w:b/>
                <w:bCs/>
                <w:sz w:val="22"/>
                <w:szCs w:val="22"/>
              </w:rPr>
              <w:t>Jawaban/Deskripsi</w:t>
            </w:r>
          </w:p>
        </w:tc>
      </w:tr>
      <w:tr w:rsidR="00B82CA3" w:rsidRPr="00B60959" w14:paraId="39FB3129" w14:textId="77777777">
        <w:tc>
          <w:tcPr>
            <w:tcW w:w="1230" w:type="dxa"/>
          </w:tcPr>
          <w:p w14:paraId="1B4B7F85" w14:textId="77777777" w:rsidR="00B82CA3" w:rsidRPr="00B60959" w:rsidRDefault="00000000">
            <w:pPr>
              <w:spacing w:before="60" w:line="360" w:lineRule="auto"/>
              <w:ind w:firstLine="0"/>
              <w:jc w:val="center"/>
            </w:pPr>
            <w:r w:rsidRPr="00B60959">
              <w:t>1.</w:t>
            </w:r>
          </w:p>
        </w:tc>
        <w:tc>
          <w:tcPr>
            <w:tcW w:w="8400" w:type="dxa"/>
          </w:tcPr>
          <w:p w14:paraId="3A67C4F1" w14:textId="2F049BF4" w:rsidR="00B82CA3" w:rsidRPr="00B60959" w:rsidRDefault="00996661">
            <w:pPr>
              <w:spacing w:line="360" w:lineRule="auto"/>
              <w:ind w:firstLine="0"/>
            </w:pPr>
            <w:r w:rsidRPr="00996661">
              <w:drawing>
                <wp:inline distT="0" distB="0" distL="0" distR="0" wp14:anchorId="5EDF9942" wp14:editId="43076CF7">
                  <wp:extent cx="5196840" cy="3086100"/>
                  <wp:effectExtent l="0" t="0" r="3810" b="0"/>
                  <wp:docPr id="1930488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48875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684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CA3" w:rsidRPr="00B60959" w14:paraId="235B5451" w14:textId="77777777">
        <w:tc>
          <w:tcPr>
            <w:tcW w:w="1230" w:type="dxa"/>
          </w:tcPr>
          <w:p w14:paraId="7499C30A" w14:textId="77777777" w:rsidR="00B82CA3" w:rsidRPr="00B60959" w:rsidRDefault="00000000">
            <w:pPr>
              <w:spacing w:before="60" w:line="360" w:lineRule="auto"/>
              <w:ind w:firstLine="0"/>
              <w:jc w:val="center"/>
            </w:pPr>
            <w:r w:rsidRPr="00B60959">
              <w:t>2</w:t>
            </w:r>
          </w:p>
        </w:tc>
        <w:tc>
          <w:tcPr>
            <w:tcW w:w="8400" w:type="dxa"/>
          </w:tcPr>
          <w:p w14:paraId="49DC4BF8" w14:textId="182CB739" w:rsidR="00996661" w:rsidRPr="00B60959" w:rsidRDefault="00996661">
            <w:pPr>
              <w:spacing w:line="360" w:lineRule="auto"/>
              <w:ind w:firstLine="0"/>
            </w:pPr>
            <w:r w:rsidRPr="00996661">
              <w:drawing>
                <wp:inline distT="0" distB="0" distL="0" distR="0" wp14:anchorId="5258FCB4" wp14:editId="3AE35A49">
                  <wp:extent cx="5196840" cy="1958975"/>
                  <wp:effectExtent l="0" t="0" r="3810" b="3175"/>
                  <wp:docPr id="784313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31365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6840" cy="195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6661" w:rsidRPr="00B60959" w14:paraId="3813077B" w14:textId="77777777">
        <w:tc>
          <w:tcPr>
            <w:tcW w:w="1230" w:type="dxa"/>
          </w:tcPr>
          <w:p w14:paraId="0CF6FDA1" w14:textId="4D12D505" w:rsidR="00996661" w:rsidRPr="00B60959" w:rsidRDefault="00996661">
            <w:pPr>
              <w:spacing w:before="60" w:line="360" w:lineRule="auto"/>
              <w:ind w:firstLine="0"/>
              <w:jc w:val="center"/>
            </w:pPr>
            <w:r>
              <w:t>3</w:t>
            </w:r>
          </w:p>
        </w:tc>
        <w:tc>
          <w:tcPr>
            <w:tcW w:w="8400" w:type="dxa"/>
          </w:tcPr>
          <w:p w14:paraId="7A6CB970" w14:textId="3F82D1C4" w:rsidR="00996661" w:rsidRPr="00996661" w:rsidRDefault="00996661">
            <w:pPr>
              <w:spacing w:line="360" w:lineRule="auto"/>
              <w:ind w:firstLine="0"/>
            </w:pPr>
            <w:r w:rsidRPr="00996661">
              <w:drawing>
                <wp:inline distT="0" distB="0" distL="0" distR="0" wp14:anchorId="18B624B2" wp14:editId="1EAA8800">
                  <wp:extent cx="5196840" cy="551815"/>
                  <wp:effectExtent l="0" t="0" r="3810" b="635"/>
                  <wp:docPr id="167206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0697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6840" cy="5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1A73C0" w14:textId="77777777" w:rsidR="00996661" w:rsidRPr="00996661" w:rsidRDefault="00996661" w:rsidP="00996661">
      <w:pPr>
        <w:spacing w:before="60" w:line="360" w:lineRule="auto"/>
        <w:ind w:firstLine="0"/>
        <w:rPr>
          <w:b/>
          <w:bCs/>
        </w:rPr>
      </w:pPr>
      <w:r>
        <w:rPr>
          <w:b/>
          <w:bCs/>
        </w:rPr>
        <w:br/>
      </w:r>
      <w:r w:rsidRPr="00996661">
        <w:rPr>
          <w:b/>
          <w:bCs/>
        </w:rPr>
        <w:t>3.6 Pertanyaan – Percobaan 3 dan 4</w:t>
      </w:r>
    </w:p>
    <w:p w14:paraId="3FD748C5" w14:textId="77777777" w:rsidR="00996661" w:rsidRDefault="00996661" w:rsidP="00996661">
      <w:pPr>
        <w:spacing w:before="60" w:line="360" w:lineRule="auto"/>
        <w:ind w:firstLine="0"/>
        <w:rPr>
          <w:b/>
          <w:bCs/>
        </w:rPr>
      </w:pPr>
      <w:r w:rsidRPr="00996661">
        <w:rPr>
          <w:b/>
          <w:bCs/>
        </w:rPr>
        <w:t>1. Apa yang dimaksud getter dan setter?</w:t>
      </w:r>
    </w:p>
    <w:p w14:paraId="6B315353" w14:textId="677258E0" w:rsidR="00996661" w:rsidRPr="00996661" w:rsidRDefault="00996661" w:rsidP="00996661">
      <w:pPr>
        <w:spacing w:before="60" w:line="360" w:lineRule="auto"/>
        <w:ind w:firstLine="0"/>
      </w:pPr>
      <w:r>
        <w:tab/>
        <w:t>Getter adalah fungsi untuk mengambil nilai suatu variable, sedangkan Setter adalah fungsi  untuk memberi suatu variable nilai</w:t>
      </w:r>
    </w:p>
    <w:p w14:paraId="410F7400" w14:textId="77777777" w:rsidR="00996661" w:rsidRDefault="00996661" w:rsidP="00996661">
      <w:pPr>
        <w:spacing w:before="60" w:line="360" w:lineRule="auto"/>
        <w:ind w:firstLine="0"/>
        <w:rPr>
          <w:b/>
          <w:bCs/>
        </w:rPr>
      </w:pPr>
      <w:r w:rsidRPr="00996661">
        <w:rPr>
          <w:b/>
          <w:bCs/>
        </w:rPr>
        <w:t>2. Apa kegunaan dari method getSimpanan()?</w:t>
      </w:r>
    </w:p>
    <w:p w14:paraId="2E13DE4E" w14:textId="13022132" w:rsidR="00996661" w:rsidRPr="00996661" w:rsidRDefault="00996661" w:rsidP="00996661">
      <w:pPr>
        <w:spacing w:before="60" w:line="360" w:lineRule="auto"/>
        <w:ind w:firstLine="0"/>
      </w:pPr>
      <w:r>
        <w:tab/>
        <w:t>Mengambil nilai dari variable Simpanan</w:t>
      </w:r>
    </w:p>
    <w:p w14:paraId="08E1F3F4" w14:textId="77777777" w:rsidR="00996661" w:rsidRDefault="00996661" w:rsidP="00996661">
      <w:pPr>
        <w:spacing w:before="60" w:line="360" w:lineRule="auto"/>
        <w:ind w:firstLine="0"/>
        <w:rPr>
          <w:b/>
          <w:bCs/>
        </w:rPr>
      </w:pPr>
      <w:r w:rsidRPr="00996661">
        <w:rPr>
          <w:b/>
          <w:bCs/>
        </w:rPr>
        <w:t>3. Method apa yang digunakan untuk menambah saldo?</w:t>
      </w:r>
    </w:p>
    <w:p w14:paraId="0F51352D" w14:textId="6FED68A8" w:rsidR="00996661" w:rsidRPr="00996661" w:rsidRDefault="00996661" w:rsidP="00996661">
      <w:pPr>
        <w:spacing w:before="60" w:line="360" w:lineRule="auto"/>
        <w:ind w:firstLine="0"/>
      </w:pPr>
      <w:r>
        <w:rPr>
          <w:b/>
          <w:bCs/>
        </w:rPr>
        <w:tab/>
      </w:r>
      <w:r>
        <w:t>setor()</w:t>
      </w:r>
    </w:p>
    <w:p w14:paraId="5F5883D9" w14:textId="77777777" w:rsidR="00996661" w:rsidRDefault="00996661" w:rsidP="00996661">
      <w:pPr>
        <w:spacing w:before="60" w:line="360" w:lineRule="auto"/>
        <w:ind w:firstLine="0"/>
        <w:rPr>
          <w:b/>
          <w:bCs/>
        </w:rPr>
      </w:pPr>
      <w:r w:rsidRPr="00996661">
        <w:rPr>
          <w:b/>
          <w:bCs/>
        </w:rPr>
        <w:t>4. Apa yang dimaksud konstruktor?</w:t>
      </w:r>
    </w:p>
    <w:p w14:paraId="6060E119" w14:textId="458428F1" w:rsidR="00996661" w:rsidRPr="00996661" w:rsidRDefault="00996661" w:rsidP="00996661">
      <w:pPr>
        <w:spacing w:before="60" w:line="360" w:lineRule="auto"/>
        <w:ind w:firstLine="0"/>
      </w:pPr>
      <w:r>
        <w:tab/>
        <w:t>Method yang otomatis dibuat saat kita akan baru saja menginisiasi suatu Object</w:t>
      </w:r>
    </w:p>
    <w:p w14:paraId="61C6FC1D" w14:textId="77777777" w:rsidR="00996661" w:rsidRDefault="00996661" w:rsidP="00996661">
      <w:pPr>
        <w:spacing w:before="60" w:line="360" w:lineRule="auto"/>
        <w:ind w:firstLine="0"/>
        <w:rPr>
          <w:b/>
          <w:bCs/>
        </w:rPr>
      </w:pPr>
      <w:r w:rsidRPr="00996661">
        <w:rPr>
          <w:b/>
          <w:bCs/>
        </w:rPr>
        <w:t>5. Sebutkan aturan dalam membuat konstruktor?</w:t>
      </w:r>
    </w:p>
    <w:p w14:paraId="3DF4FB59" w14:textId="4C1FF9F5" w:rsidR="00996661" w:rsidRPr="00996661" w:rsidRDefault="00996661" w:rsidP="00996661">
      <w:pPr>
        <w:spacing w:before="60" w:line="360" w:lineRule="auto"/>
        <w:ind w:firstLine="0"/>
      </w:pPr>
      <w:r>
        <w:tab/>
        <w:t>Nama harus persis dengan nama class, tidak memiliki nilai return</w:t>
      </w:r>
      <w:r>
        <w:tab/>
      </w:r>
    </w:p>
    <w:p w14:paraId="29C2CE09" w14:textId="77777777" w:rsidR="00996661" w:rsidRDefault="00996661" w:rsidP="00996661">
      <w:pPr>
        <w:spacing w:before="60" w:line="360" w:lineRule="auto"/>
        <w:ind w:firstLine="0"/>
        <w:rPr>
          <w:b/>
          <w:bCs/>
        </w:rPr>
      </w:pPr>
      <w:r w:rsidRPr="00996661">
        <w:rPr>
          <w:b/>
          <w:bCs/>
        </w:rPr>
        <w:t>6. Apakah boleh konstruktor bertipe private?</w:t>
      </w:r>
    </w:p>
    <w:p w14:paraId="01695F85" w14:textId="657ACBC9" w:rsidR="00996661" w:rsidRPr="00996661" w:rsidRDefault="00996661" w:rsidP="00996661">
      <w:pPr>
        <w:spacing w:before="60" w:line="360" w:lineRule="auto"/>
        <w:ind w:firstLine="0"/>
      </w:pPr>
      <w:r>
        <w:rPr>
          <w:b/>
          <w:bCs/>
        </w:rPr>
        <w:tab/>
      </w:r>
      <w:r>
        <w:t>Boleh</w:t>
      </w:r>
    </w:p>
    <w:p w14:paraId="3166FF85" w14:textId="77777777" w:rsidR="00996661" w:rsidRDefault="00996661" w:rsidP="00996661">
      <w:pPr>
        <w:spacing w:before="60" w:line="360" w:lineRule="auto"/>
        <w:ind w:firstLine="0"/>
        <w:rPr>
          <w:b/>
          <w:bCs/>
        </w:rPr>
      </w:pPr>
      <w:r w:rsidRPr="00996661">
        <w:rPr>
          <w:b/>
          <w:bCs/>
        </w:rPr>
        <w:t>7. Kapan menggunakan parameter dengan passing parameter?</w:t>
      </w:r>
    </w:p>
    <w:p w14:paraId="10FEF8EB" w14:textId="2E30F15E" w:rsidR="00E5407E" w:rsidRPr="00E5407E" w:rsidRDefault="00E5407E" w:rsidP="00996661">
      <w:pPr>
        <w:spacing w:before="60" w:line="360" w:lineRule="auto"/>
        <w:ind w:firstLine="0"/>
      </w:pPr>
      <w:r w:rsidRPr="00E5407E">
        <w:tab/>
      </w:r>
      <w:r w:rsidRPr="00E5407E">
        <w:t>Passing parameter digunakan ketika suatu method membutuhkan data dinamis dari luar untuk menjalankan tugasnya.</w:t>
      </w:r>
    </w:p>
    <w:p w14:paraId="57655965" w14:textId="6B4F8C53" w:rsidR="00996661" w:rsidRDefault="00996661" w:rsidP="00996661">
      <w:pPr>
        <w:spacing w:before="60" w:line="360" w:lineRule="auto"/>
        <w:ind w:firstLine="0"/>
        <w:rPr>
          <w:b/>
          <w:bCs/>
        </w:rPr>
      </w:pPr>
      <w:r w:rsidRPr="00996661">
        <w:rPr>
          <w:b/>
          <w:bCs/>
        </w:rPr>
        <w:t>8. Apa perbedaan inisialisasi atribut dan instansiasi atribut?</w:t>
      </w:r>
      <w:r w:rsidR="00E5407E">
        <w:rPr>
          <w:b/>
          <w:bCs/>
        </w:rPr>
        <w:tab/>
      </w:r>
    </w:p>
    <w:p w14:paraId="27FA45B4" w14:textId="6E2C9693" w:rsidR="00E5407E" w:rsidRPr="00E5407E" w:rsidRDefault="00E5407E" w:rsidP="00996661">
      <w:pPr>
        <w:spacing w:before="60" w:line="360" w:lineRule="auto"/>
        <w:ind w:firstLine="0"/>
      </w:pPr>
      <w:r>
        <w:rPr>
          <w:b/>
          <w:bCs/>
        </w:rPr>
        <w:tab/>
      </w:r>
      <w:r w:rsidRPr="00E5407E">
        <w:t>Instansiasi Atribut: Proses dialokasikannya memori untuk sebuah variabel/atribut</w:t>
      </w:r>
    </w:p>
    <w:p w14:paraId="2642CA17" w14:textId="098F7BE7" w:rsidR="00E5407E" w:rsidRPr="00E5407E" w:rsidRDefault="00E5407E" w:rsidP="00996661">
      <w:pPr>
        <w:spacing w:before="60" w:line="360" w:lineRule="auto"/>
        <w:ind w:firstLine="0"/>
      </w:pPr>
      <w:r w:rsidRPr="00E5407E">
        <w:tab/>
      </w:r>
      <w:r w:rsidRPr="00E5407E">
        <w:t>Inisialisasi Atribut: Proses pemberian nilai awal ke dalam variabel/atribut tersebut.</w:t>
      </w:r>
    </w:p>
    <w:p w14:paraId="01BE7E7F" w14:textId="66236DDA" w:rsidR="00B82CA3" w:rsidRDefault="00996661" w:rsidP="00996661">
      <w:pPr>
        <w:spacing w:before="60" w:line="360" w:lineRule="auto"/>
        <w:ind w:firstLine="0"/>
        <w:rPr>
          <w:b/>
          <w:bCs/>
        </w:rPr>
      </w:pPr>
      <w:r w:rsidRPr="00996661">
        <w:rPr>
          <w:b/>
          <w:bCs/>
        </w:rPr>
        <w:t>9. Apa perbedaan inisialisasi method dan instansiasi method?</w:t>
      </w:r>
    </w:p>
    <w:p w14:paraId="37E91E29" w14:textId="56AEE844" w:rsidR="00E5407E" w:rsidRPr="00E5407E" w:rsidRDefault="00E5407E" w:rsidP="00E5407E">
      <w:pPr>
        <w:spacing w:before="60" w:line="360" w:lineRule="auto"/>
        <w:ind w:firstLine="720"/>
      </w:pPr>
      <w:r w:rsidRPr="00E5407E">
        <w:t xml:space="preserve">Inisialisasi Method: Proses mendefinisikan struktur dan blok kode milik </w:t>
      </w:r>
      <w:r w:rsidRPr="00E5407E">
        <w:rPr>
          <w:i/>
          <w:iCs/>
        </w:rPr>
        <w:t>method</w:t>
      </w:r>
      <w:r w:rsidRPr="00E5407E">
        <w:t xml:space="preserve"> di dalam class (menentukan nama, parameter, return type, dan isi kodenya).</w:t>
      </w:r>
    </w:p>
    <w:p w14:paraId="20BCD070" w14:textId="3B3EF365" w:rsidR="00E5407E" w:rsidRPr="00E5407E" w:rsidRDefault="00E5407E" w:rsidP="00E5407E">
      <w:pPr>
        <w:spacing w:before="60" w:line="360" w:lineRule="auto"/>
        <w:ind w:firstLine="720"/>
      </w:pPr>
      <w:r w:rsidRPr="00E5407E">
        <w:t>Instansiasi Method</w:t>
      </w:r>
      <w:r w:rsidRPr="00E5407E">
        <w:t xml:space="preserve">: Proses menjalankan/memicu blok kode </w:t>
      </w:r>
      <w:r w:rsidRPr="00E5407E">
        <w:rPr>
          <w:i/>
          <w:iCs/>
        </w:rPr>
        <w:t>method</w:t>
      </w:r>
      <w:r w:rsidRPr="00E5407E">
        <w:t xml:space="preserve"> tersebut setelah objeknya ada (diinstansiasi).</w:t>
      </w:r>
    </w:p>
    <w:p w14:paraId="0407842A" w14:textId="77777777" w:rsidR="00B82CA3" w:rsidRPr="00B60959" w:rsidRDefault="00B82CA3">
      <w:pPr>
        <w:spacing w:before="60" w:line="360" w:lineRule="auto"/>
        <w:ind w:firstLine="0"/>
        <w:rPr>
          <w:b/>
          <w:bCs/>
        </w:rPr>
      </w:pPr>
    </w:p>
    <w:p w14:paraId="2F65F150" w14:textId="73C3155C" w:rsidR="00B82CA3" w:rsidRPr="00B60959" w:rsidRDefault="00E5407E" w:rsidP="00E5407E">
      <w:pPr>
        <w:spacing w:before="60" w:line="360" w:lineRule="auto"/>
        <w:ind w:firstLine="0"/>
        <w:rPr>
          <w:b/>
          <w:bCs/>
        </w:rPr>
      </w:pPr>
      <w:r>
        <w:rPr>
          <w:b/>
          <w:bCs/>
        </w:rPr>
        <w:t>Tugas</w:t>
      </w:r>
    </w:p>
    <w:tbl>
      <w:tblPr>
        <w:tblStyle w:val="a3"/>
        <w:tblW w:w="96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0"/>
        <w:gridCol w:w="8400"/>
      </w:tblGrid>
      <w:tr w:rsidR="00B82CA3" w:rsidRPr="00B60959" w14:paraId="3BC070A3" w14:textId="77777777">
        <w:tc>
          <w:tcPr>
            <w:tcW w:w="1230" w:type="dxa"/>
          </w:tcPr>
          <w:p w14:paraId="74E7616B" w14:textId="77777777" w:rsidR="00B82CA3" w:rsidRPr="00B60959" w:rsidRDefault="00000000">
            <w:pPr>
              <w:spacing w:before="60" w:line="36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B60959">
              <w:rPr>
                <w:b/>
                <w:bCs/>
                <w:sz w:val="22"/>
                <w:szCs w:val="22"/>
              </w:rPr>
              <w:t>Langkah</w:t>
            </w:r>
          </w:p>
        </w:tc>
        <w:tc>
          <w:tcPr>
            <w:tcW w:w="8400" w:type="dxa"/>
          </w:tcPr>
          <w:p w14:paraId="6B912EE1" w14:textId="77777777" w:rsidR="00B82CA3" w:rsidRPr="00B60959" w:rsidRDefault="00000000">
            <w:pPr>
              <w:spacing w:before="60" w:line="360" w:lineRule="auto"/>
              <w:ind w:firstLine="0"/>
              <w:rPr>
                <w:b/>
                <w:bCs/>
                <w:sz w:val="22"/>
                <w:szCs w:val="22"/>
              </w:rPr>
            </w:pPr>
            <w:r w:rsidRPr="00B60959">
              <w:rPr>
                <w:b/>
                <w:bCs/>
                <w:sz w:val="22"/>
                <w:szCs w:val="22"/>
              </w:rPr>
              <w:t>Jawaban/Deskripsi</w:t>
            </w:r>
          </w:p>
        </w:tc>
      </w:tr>
      <w:tr w:rsidR="00B82CA3" w:rsidRPr="00B60959" w14:paraId="25785A80" w14:textId="77777777">
        <w:tc>
          <w:tcPr>
            <w:tcW w:w="1230" w:type="dxa"/>
          </w:tcPr>
          <w:p w14:paraId="60AE03A4" w14:textId="77777777" w:rsidR="00B82CA3" w:rsidRPr="00B60959" w:rsidRDefault="00000000">
            <w:pPr>
              <w:spacing w:before="60" w:line="360" w:lineRule="auto"/>
              <w:ind w:firstLine="0"/>
              <w:jc w:val="center"/>
            </w:pPr>
            <w:r w:rsidRPr="00B60959">
              <w:t>1.</w:t>
            </w:r>
          </w:p>
        </w:tc>
        <w:tc>
          <w:tcPr>
            <w:tcW w:w="8400" w:type="dxa"/>
          </w:tcPr>
          <w:p w14:paraId="0ECE9009" w14:textId="3F7FC920" w:rsidR="00B82CA3" w:rsidRPr="00B60959" w:rsidRDefault="00F93199">
            <w:pPr>
              <w:spacing w:line="360" w:lineRule="auto"/>
              <w:ind w:firstLine="0"/>
            </w:pPr>
            <w:r w:rsidRPr="00F93199">
              <w:drawing>
                <wp:inline distT="0" distB="0" distL="0" distR="0" wp14:anchorId="2453A06D" wp14:editId="373E3A3C">
                  <wp:extent cx="5196840" cy="2396490"/>
                  <wp:effectExtent l="0" t="0" r="3810" b="3810"/>
                  <wp:docPr id="1428813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81354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6840" cy="2396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CA3" w:rsidRPr="00B60959" w14:paraId="1C77DD40" w14:textId="77777777">
        <w:tc>
          <w:tcPr>
            <w:tcW w:w="1230" w:type="dxa"/>
          </w:tcPr>
          <w:p w14:paraId="1534A0F1" w14:textId="77777777" w:rsidR="00B82CA3" w:rsidRPr="00B60959" w:rsidRDefault="00000000">
            <w:pPr>
              <w:spacing w:before="60" w:line="360" w:lineRule="auto"/>
              <w:ind w:firstLine="0"/>
              <w:jc w:val="center"/>
            </w:pPr>
            <w:r w:rsidRPr="00B60959">
              <w:t>2</w:t>
            </w:r>
          </w:p>
        </w:tc>
        <w:tc>
          <w:tcPr>
            <w:tcW w:w="8400" w:type="dxa"/>
          </w:tcPr>
          <w:p w14:paraId="1F0EF91F" w14:textId="708A93D2" w:rsidR="00B82CA3" w:rsidRPr="00B60959" w:rsidRDefault="00F93199">
            <w:pPr>
              <w:spacing w:line="360" w:lineRule="auto"/>
              <w:ind w:firstLine="0"/>
            </w:pPr>
            <w:r w:rsidRPr="00F93199">
              <w:drawing>
                <wp:inline distT="0" distB="0" distL="0" distR="0" wp14:anchorId="0F55CB1D" wp14:editId="695DD9B2">
                  <wp:extent cx="5196840" cy="1191260"/>
                  <wp:effectExtent l="0" t="0" r="3810" b="8890"/>
                  <wp:docPr id="254370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37076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6840" cy="1191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CA3" w:rsidRPr="00B60959" w14:paraId="16BBC244" w14:textId="77777777">
        <w:tc>
          <w:tcPr>
            <w:tcW w:w="1230" w:type="dxa"/>
          </w:tcPr>
          <w:p w14:paraId="3D6FA290" w14:textId="77777777" w:rsidR="00B82CA3" w:rsidRPr="00B60959" w:rsidRDefault="00000000">
            <w:pPr>
              <w:spacing w:before="60" w:line="360" w:lineRule="auto"/>
              <w:ind w:firstLine="0"/>
              <w:jc w:val="center"/>
            </w:pPr>
            <w:r w:rsidRPr="00B60959">
              <w:t>3</w:t>
            </w:r>
          </w:p>
        </w:tc>
        <w:tc>
          <w:tcPr>
            <w:tcW w:w="8400" w:type="dxa"/>
          </w:tcPr>
          <w:p w14:paraId="7EBC3EA2" w14:textId="64C826A7" w:rsidR="00B82CA3" w:rsidRPr="00B60959" w:rsidRDefault="00F93199">
            <w:pPr>
              <w:spacing w:line="360" w:lineRule="auto"/>
              <w:ind w:firstLine="0"/>
            </w:pPr>
            <w:r w:rsidRPr="00F93199">
              <w:drawing>
                <wp:inline distT="0" distB="0" distL="0" distR="0" wp14:anchorId="6D7FC98E" wp14:editId="5A643436">
                  <wp:extent cx="1866996" cy="304816"/>
                  <wp:effectExtent l="0" t="0" r="0" b="0"/>
                  <wp:docPr id="564864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86470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96" cy="304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E05ED8" w14:textId="1FE19453" w:rsidR="00F93199" w:rsidRPr="00477207" w:rsidRDefault="00F93199" w:rsidP="00F93199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2. Pada program diatas, pada class EncapTest kita mengeset age dengan nilai 35, namun pada</w:t>
      </w:r>
    </w:p>
    <w:p w14:paraId="53C89926" w14:textId="57B3A0B1" w:rsidR="00477207" w:rsidRDefault="00F93199" w:rsidP="00F93199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saat ditampilkan ke layar nilainya 30, jelaskan mengapa.</w:t>
      </w:r>
    </w:p>
    <w:p w14:paraId="2A7DCE9B" w14:textId="62A8CB19" w:rsidR="00477207" w:rsidRPr="00477207" w:rsidRDefault="00477207" w:rsidP="00F93199">
      <w:pPr>
        <w:spacing w:before="60" w:line="360" w:lineRule="auto"/>
        <w:ind w:firstLine="0"/>
      </w:pPr>
      <w:r>
        <w:tab/>
      </w:r>
      <w:r w:rsidR="00BE4168">
        <w:t xml:space="preserve">Karna Pada fungsi setUmur() ada, </w:t>
      </w:r>
    </w:p>
    <w:p w14:paraId="2C7261D1" w14:textId="3A7A9AA7" w:rsidR="00F93199" w:rsidRDefault="00F93199" w:rsidP="00F93199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3. Ubah program diatas agar atribut age dapat diberi nilai maksimal 30 dan minimal 18.</w:t>
      </w:r>
    </w:p>
    <w:p w14:paraId="7588ECB7" w14:textId="1C0C9566" w:rsidR="00BE4168" w:rsidRPr="00BE4168" w:rsidRDefault="00BE4168" w:rsidP="00F93199">
      <w:pPr>
        <w:spacing w:before="60" w:line="360" w:lineRule="auto"/>
        <w:ind w:firstLine="0"/>
      </w:pPr>
      <w:r>
        <w:rPr>
          <w:b/>
          <w:bCs/>
        </w:rPr>
        <w:tab/>
      </w:r>
      <w:r w:rsidR="00F21DCE" w:rsidRPr="00F21DCE">
        <w:rPr>
          <w:b/>
          <w:bCs/>
        </w:rPr>
        <w:drawing>
          <wp:inline distT="0" distB="0" distL="0" distR="0" wp14:anchorId="29CC3848" wp14:editId="060E7984">
            <wp:extent cx="6120130" cy="1166495"/>
            <wp:effectExtent l="0" t="0" r="0" b="0"/>
            <wp:docPr id="9608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48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4717" w14:textId="77777777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4. Pada sebuah sistem manajemen pergudangan kargo ekspedisi, terdapat class Kontainer yang</w:t>
      </w:r>
    </w:p>
    <w:p w14:paraId="1DB906B6" w14:textId="77777777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memiliki atribut antara lain nomorResi, namaPemilik, kapasitasMaksimal (dalam kg), dan</w:t>
      </w:r>
    </w:p>
    <w:p w14:paraId="5E434749" w14:textId="77777777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beratMuatanSaatIni. Kontainer dapat menerima tambahan muatan barang dengan batasan</w:t>
      </w:r>
    </w:p>
    <w:p w14:paraId="5612AD2F" w14:textId="77777777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kapasitas maksimal yang telah ditentukan. Kontainer juga dapat diturunkan muatannya</w:t>
      </w:r>
    </w:p>
    <w:p w14:paraId="258AD2F8" w14:textId="77777777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(bongkar muat). Ketika barang diturunkan, maka jumlah muatan saat ini akan berkurang</w:t>
      </w:r>
    </w:p>
    <w:p w14:paraId="5BDA6A6E" w14:textId="59CC4756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sesuai dengan nominal berat yang dikeluarkan.</w:t>
      </w:r>
    </w:p>
    <w:p w14:paraId="1BA16D43" w14:textId="77777777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Buatlah class Kontainer tersebut, berikan atribut (private), method getter, dan konstruktor</w:t>
      </w:r>
    </w:p>
    <w:p w14:paraId="1AE97637" w14:textId="77777777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sesuai dengan kebutuhan arsitektur enkapsulasi. Uji dengan kelas driver TestLogistik berikut</w:t>
      </w:r>
    </w:p>
    <w:p w14:paraId="6120C7CC" w14:textId="0968CB6A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ini untuk memeriksa apakah manajemen state kelas Anda telah berjalan dengan benar:</w:t>
      </w:r>
    </w:p>
    <w:p w14:paraId="68B97AA4" w14:textId="6E296105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drawing>
          <wp:inline distT="0" distB="0" distL="0" distR="0" wp14:anchorId="447BFAC5" wp14:editId="63503E71">
            <wp:extent cx="5416828" cy="2971953"/>
            <wp:effectExtent l="0" t="0" r="0" b="0"/>
            <wp:docPr id="157793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364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1881" w14:textId="338EF4AA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Hasil yang diharapkan:</w:t>
      </w:r>
    </w:p>
    <w:p w14:paraId="776ACB10" w14:textId="3C70C04D" w:rsid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drawing>
          <wp:inline distT="0" distB="0" distL="0" distR="0" wp14:anchorId="4C8E23A9" wp14:editId="03FAF47F">
            <wp:extent cx="4591286" cy="2133710"/>
            <wp:effectExtent l="0" t="0" r="0" b="0"/>
            <wp:docPr id="203351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105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567E" w14:textId="5589F7E3" w:rsidR="00D64CD7" w:rsidRDefault="00D64CD7" w:rsidP="00477207">
      <w:pPr>
        <w:spacing w:before="60" w:line="360" w:lineRule="auto"/>
        <w:ind w:firstLine="0"/>
        <w:rPr>
          <w:b/>
          <w:bCs/>
        </w:rPr>
      </w:pPr>
      <w:r>
        <w:rPr>
          <w:b/>
          <w:bCs/>
        </w:rPr>
        <w:t xml:space="preserve">Class Container : </w:t>
      </w:r>
    </w:p>
    <w:p w14:paraId="40CEF3D5" w14:textId="3A6DC113" w:rsidR="00D64CD7" w:rsidRPr="00477207" w:rsidRDefault="00D64CD7" w:rsidP="00477207">
      <w:pPr>
        <w:spacing w:before="60" w:line="360" w:lineRule="auto"/>
        <w:ind w:firstLine="0"/>
        <w:rPr>
          <w:b/>
          <w:bCs/>
        </w:rPr>
      </w:pPr>
      <w:r w:rsidRPr="00D64CD7">
        <w:rPr>
          <w:b/>
          <w:bCs/>
        </w:rPr>
        <w:drawing>
          <wp:inline distT="0" distB="0" distL="0" distR="0" wp14:anchorId="1F94C780" wp14:editId="37E31045">
            <wp:extent cx="6120130" cy="4439285"/>
            <wp:effectExtent l="0" t="0" r="0" b="0"/>
            <wp:docPr id="107366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641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72C5" w14:textId="77777777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5. Modifikasi soal kargo logistik di atas agar nominal berat muatan yang dibongkar/diturunkan</w:t>
      </w:r>
    </w:p>
    <w:p w14:paraId="7163B745" w14:textId="77777777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dalam satu kali pemanggilan method turunkanMuatan() maksimal hanya boleh sebesar 50%</w:t>
      </w:r>
    </w:p>
    <w:p w14:paraId="197ACBC1" w14:textId="77777777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dari total berat muatan saat ini. Langkah ini diterapkan demi alasan keselamatan kerja</w:t>
      </w:r>
    </w:p>
    <w:p w14:paraId="16E75DFE" w14:textId="77777777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operasional alat berat (crane). Jika operator mencoba menurunkan muatan melebihi batas</w:t>
      </w:r>
    </w:p>
    <w:p w14:paraId="450D9990" w14:textId="77777777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50% tersebut, sistem harus memblokir aksi dan memunculkan peringatan: "Maaf, demi</w:t>
      </w:r>
    </w:p>
    <w:p w14:paraId="35C8FD4F" w14:textId="77777777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keselamatan, pembongkaran muatan satu kali jalan tidak boleh melebihi 50% dari muatan</w:t>
      </w:r>
    </w:p>
    <w:p w14:paraId="1EC5CE42" w14:textId="7AAA8AED" w:rsid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saat ini!".</w:t>
      </w:r>
    </w:p>
    <w:p w14:paraId="57CAF657" w14:textId="45B9D6F9" w:rsidR="00D64CD7" w:rsidRPr="00477207" w:rsidRDefault="00D64CD7" w:rsidP="00477207">
      <w:pPr>
        <w:spacing w:before="60" w:line="360" w:lineRule="auto"/>
        <w:ind w:firstLine="0"/>
        <w:rPr>
          <w:b/>
          <w:bCs/>
        </w:rPr>
      </w:pPr>
      <w:r w:rsidRPr="00D64CD7">
        <w:rPr>
          <w:b/>
          <w:bCs/>
        </w:rPr>
        <w:drawing>
          <wp:inline distT="0" distB="0" distL="0" distR="0" wp14:anchorId="0578F8EF" wp14:editId="3138D898">
            <wp:extent cx="6120130" cy="1332230"/>
            <wp:effectExtent l="0" t="0" r="0" b="1270"/>
            <wp:docPr id="38629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971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D590" w14:textId="77777777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6. Modifikasi kelas Main TestLogistik agar parameter jumlah berat barang yang dimasukkan</w:t>
      </w:r>
    </w:p>
    <w:p w14:paraId="607FD033" w14:textId="77777777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(tambahMuatan) maupun berat barang yang dibongkar (turunkanMuatan) dapat menerima</w:t>
      </w:r>
    </w:p>
    <w:p w14:paraId="22631B08" w14:textId="77777777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input nilai dinamis dari pengguna secara interaktif melalui terminal menggunakan utilitas</w:t>
      </w:r>
    </w:p>
    <w:p w14:paraId="5975539F" w14:textId="4F10C7F7" w:rsid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java.util.Scanner.</w:t>
      </w:r>
    </w:p>
    <w:p w14:paraId="49785B08" w14:textId="456160A2" w:rsidR="008852F9" w:rsidRPr="00477207" w:rsidRDefault="008852F9" w:rsidP="00477207">
      <w:pPr>
        <w:spacing w:before="60" w:line="360" w:lineRule="auto"/>
        <w:ind w:firstLine="0"/>
        <w:rPr>
          <w:b/>
          <w:bCs/>
        </w:rPr>
      </w:pPr>
      <w:r w:rsidRPr="008852F9">
        <w:rPr>
          <w:b/>
          <w:bCs/>
        </w:rPr>
        <w:drawing>
          <wp:inline distT="0" distB="0" distL="0" distR="0" wp14:anchorId="43C4F155" wp14:editId="36AA010C">
            <wp:extent cx="6120130" cy="2681605"/>
            <wp:effectExtent l="0" t="0" r="0" b="4445"/>
            <wp:docPr id="54301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112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5D5C" w14:textId="77777777" w:rsidR="0065391D" w:rsidRDefault="0065391D" w:rsidP="00477207">
      <w:pPr>
        <w:spacing w:before="60" w:line="360" w:lineRule="auto"/>
        <w:ind w:firstLine="0"/>
        <w:rPr>
          <w:b/>
          <w:bCs/>
        </w:rPr>
      </w:pPr>
    </w:p>
    <w:p w14:paraId="6D31B1CC" w14:textId="515CE740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7. Sebuah aplikasi pemesanan tiket bioskop memerlukan kelas Tiket untuk mengelola data</w:t>
      </w:r>
    </w:p>
    <w:p w14:paraId="267EC2D7" w14:textId="77777777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pemesanan secara aman. Kelas ini harus memiliki atribut private: judulFilm (String),</w:t>
      </w:r>
    </w:p>
    <w:p w14:paraId="680582F3" w14:textId="77777777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hargaDasar (double), dan statusPembayaran (boolean).</w:t>
      </w:r>
    </w:p>
    <w:p w14:paraId="367DA41B" w14:textId="77777777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Ketentuan pengesetan nilai objek:</w:t>
      </w:r>
    </w:p>
    <w:p w14:paraId="0D0D7501" w14:textId="77777777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● Konstruktor harus menerima parameter judulFilm dan hargaDasar. Nilai awal</w:t>
      </w:r>
    </w:p>
    <w:p w14:paraId="584E6EFE" w14:textId="77777777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statusPembayaran selalu diset false (Belum Dibayar).</w:t>
      </w:r>
    </w:p>
    <w:p w14:paraId="5404F8FD" w14:textId="77777777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● Atribut hargaDasar tidak boleh bernilai negatif. Jika input yang dimasukkan kurang dari 0,</w:t>
      </w:r>
    </w:p>
    <w:p w14:paraId="5DD0DF45" w14:textId="77777777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otomatis set nilai default ke Rp 35.000.</w:t>
      </w:r>
    </w:p>
    <w:p w14:paraId="31124058" w14:textId="77777777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● Sediakan method lakukanPembayaran() untuk mengubah statusPembayaran menjadi</w:t>
      </w:r>
    </w:p>
    <w:p w14:paraId="243B477D" w14:textId="77777777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true.</w:t>
      </w:r>
    </w:p>
    <w:p w14:paraId="11323FE2" w14:textId="77777777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● Nilai statusPembayaran hanya boleh dibaca (Read-Only) menggunakan getter, tidak</w:t>
      </w:r>
    </w:p>
    <w:p w14:paraId="4FC980CA" w14:textId="77777777" w:rsidR="00477207" w:rsidRP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boleh memiliki fungsi setter langsung dari luar kelas demi alasan keamanan transaksi.</w:t>
      </w:r>
    </w:p>
    <w:p w14:paraId="5230E5B4" w14:textId="005EAE5D" w:rsidR="00477207" w:rsidRDefault="00477207" w:rsidP="00477207">
      <w:pPr>
        <w:spacing w:before="60" w:line="360" w:lineRule="auto"/>
        <w:ind w:firstLine="0"/>
        <w:rPr>
          <w:b/>
          <w:bCs/>
        </w:rPr>
      </w:pPr>
      <w:r w:rsidRPr="00477207">
        <w:rPr>
          <w:b/>
          <w:bCs/>
        </w:rPr>
        <w:t>● Uji kode Anda menggunakan kelas TestBioskop berikut:</w:t>
      </w:r>
    </w:p>
    <w:p w14:paraId="6A9AF69E" w14:textId="71220492" w:rsidR="008852F9" w:rsidRPr="00477207" w:rsidRDefault="008852F9" w:rsidP="00477207">
      <w:pPr>
        <w:spacing w:before="60" w:line="360" w:lineRule="auto"/>
        <w:ind w:firstLine="0"/>
        <w:rPr>
          <w:b/>
          <w:bCs/>
        </w:rPr>
      </w:pPr>
      <w:r w:rsidRPr="008852F9">
        <w:rPr>
          <w:b/>
          <w:bCs/>
        </w:rPr>
        <w:drawing>
          <wp:inline distT="0" distB="0" distL="0" distR="0" wp14:anchorId="0ED07C6D" wp14:editId="534C489D">
            <wp:extent cx="6120130" cy="3296285"/>
            <wp:effectExtent l="0" t="0" r="0" b="0"/>
            <wp:docPr id="2451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26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52F9">
        <w:rPr>
          <w:b/>
          <w:bCs/>
        </w:rPr>
        <w:drawing>
          <wp:inline distT="0" distB="0" distL="0" distR="0" wp14:anchorId="54F5F8F4" wp14:editId="58914E48">
            <wp:extent cx="6120130" cy="1653540"/>
            <wp:effectExtent l="0" t="0" r="0" b="3810"/>
            <wp:docPr id="45901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181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52F9">
        <w:rPr>
          <w:b/>
          <w:bCs/>
        </w:rPr>
        <w:drawing>
          <wp:inline distT="0" distB="0" distL="0" distR="0" wp14:anchorId="4116595D" wp14:editId="4F0355DE">
            <wp:extent cx="6120130" cy="776605"/>
            <wp:effectExtent l="0" t="0" r="0" b="4445"/>
            <wp:docPr id="52473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353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2F9" w:rsidRPr="00477207">
      <w:footerReference w:type="default" r:id="rId29"/>
      <w:pgSz w:w="11906" w:h="16838"/>
      <w:pgMar w:top="1134" w:right="1134" w:bottom="1134" w:left="1134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BC535" w14:textId="77777777" w:rsidR="007D06C0" w:rsidRPr="00B60959" w:rsidRDefault="007D06C0">
      <w:pPr>
        <w:spacing w:line="240" w:lineRule="auto"/>
      </w:pPr>
      <w:r w:rsidRPr="00B60959">
        <w:separator/>
      </w:r>
    </w:p>
  </w:endnote>
  <w:endnote w:type="continuationSeparator" w:id="0">
    <w:p w14:paraId="3349A395" w14:textId="77777777" w:rsidR="007D06C0" w:rsidRPr="00B60959" w:rsidRDefault="007D06C0">
      <w:pPr>
        <w:spacing w:line="240" w:lineRule="auto"/>
      </w:pPr>
      <w:r w:rsidRPr="00B6095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6DE9CE-74E7-4340-AD41-8E4F19488FF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2F77833E-5B25-4310-B28D-D8924EC0E70F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3" w:fontKey="{7AB392C5-D4E8-43B2-BFD1-6ED958B3CF12}"/>
    <w:embedBold r:id="rId4" w:fontKey="{BF20FD96-49AD-4466-91AD-7937C9DDCA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31038FD-8EBE-4DD6-A1BC-78E48E1245F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A6AD2" w14:textId="77777777" w:rsidR="00B82CA3" w:rsidRPr="00B60959" w:rsidRDefault="00B82CA3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513"/>
        <w:tab w:val="right" w:pos="9026"/>
      </w:tabs>
      <w:spacing w:line="240" w:lineRule="auto"/>
      <w:ind w:firstLine="0"/>
      <w:jc w:val="right"/>
      <w:rPr>
        <w:rFonts w:ascii="Book Antiqua" w:eastAsia="Book Antiqua" w:hAnsi="Book Antiqua" w:cs="Book Antiqua"/>
        <w:color w:val="000000"/>
        <w:sz w:val="20"/>
        <w:szCs w:val="20"/>
      </w:rPr>
    </w:pPr>
  </w:p>
  <w:p w14:paraId="6190DDB8" w14:textId="287F66E5" w:rsidR="00B82CA3" w:rsidRPr="00B609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638"/>
      </w:tabs>
      <w:spacing w:before="120" w:line="240" w:lineRule="auto"/>
      <w:ind w:firstLine="0"/>
      <w:rPr>
        <w:rFonts w:ascii="Book Antiqua" w:eastAsia="Book Antiqua" w:hAnsi="Book Antiqua" w:cs="Book Antiqua"/>
        <w:color w:val="000000"/>
        <w:sz w:val="20"/>
        <w:szCs w:val="20"/>
      </w:rPr>
    </w:pPr>
    <w:r w:rsidRPr="00B60959">
      <w:rPr>
        <w:rFonts w:ascii="Book Antiqua" w:eastAsia="Book Antiqua" w:hAnsi="Book Antiqua" w:cs="Book Antiqua"/>
        <w:color w:val="000000"/>
        <w:sz w:val="20"/>
        <w:szCs w:val="20"/>
      </w:rPr>
      <w:t xml:space="preserve">Laporan Jobsheet  –   Praktikum </w:t>
    </w:r>
    <w:r w:rsidR="008852F9">
      <w:rPr>
        <w:rFonts w:ascii="Book Antiqua" w:eastAsia="Book Antiqua" w:hAnsi="Book Antiqua" w:cs="Book Antiqua"/>
        <w:color w:val="000000"/>
        <w:sz w:val="20"/>
        <w:szCs w:val="20"/>
      </w:rPr>
      <w:t>PBO</w:t>
    </w:r>
    <w:r w:rsidRPr="00B60959">
      <w:rPr>
        <w:rFonts w:ascii="Book Antiqua" w:eastAsia="Book Antiqua" w:hAnsi="Book Antiqua" w:cs="Book Antiqua"/>
        <w:color w:val="000000"/>
        <w:sz w:val="20"/>
        <w:szCs w:val="20"/>
      </w:rPr>
      <w:t xml:space="preserve"> 202</w:t>
    </w:r>
    <w:r w:rsidR="008852F9">
      <w:rPr>
        <w:rFonts w:ascii="Book Antiqua" w:eastAsia="Book Antiqua" w:hAnsi="Book Antiqua" w:cs="Book Antiqua"/>
        <w:color w:val="000000"/>
        <w:sz w:val="20"/>
        <w:szCs w:val="20"/>
      </w:rPr>
      <w:t>6</w:t>
    </w:r>
    <w:r w:rsidRPr="00B60959">
      <w:rPr>
        <w:rFonts w:ascii="Book Antiqua" w:eastAsia="Book Antiqua" w:hAnsi="Book Antiqua" w:cs="Book Antiqua"/>
        <w:color w:val="000000"/>
        <w:sz w:val="20"/>
        <w:szCs w:val="20"/>
      </w:rPr>
      <w:t>/202</w:t>
    </w:r>
    <w:r w:rsidR="008852F9">
      <w:rPr>
        <w:rFonts w:ascii="Book Antiqua" w:eastAsia="Book Antiqua" w:hAnsi="Book Antiqua" w:cs="Book Antiqua"/>
        <w:color w:val="000000"/>
        <w:sz w:val="20"/>
        <w:szCs w:val="20"/>
      </w:rPr>
      <w:t>7</w:t>
    </w:r>
    <w:r w:rsidRPr="00B60959">
      <w:rPr>
        <w:rFonts w:ascii="Book Antiqua" w:eastAsia="Book Antiqua" w:hAnsi="Book Antiqua" w:cs="Book Antiqua"/>
        <w:color w:val="000000"/>
        <w:sz w:val="20"/>
        <w:szCs w:val="20"/>
      </w:rPr>
      <w:t xml:space="preserve"> </w:t>
    </w:r>
    <w:r w:rsidR="008852F9">
      <w:rPr>
        <w:rFonts w:ascii="Book Antiqua" w:eastAsia="Book Antiqua" w:hAnsi="Book Antiqua" w:cs="Book Antiqua"/>
        <w:color w:val="000000"/>
        <w:sz w:val="20"/>
        <w:szCs w:val="20"/>
      </w:rPr>
      <w:t>Ganjil</w:t>
    </w:r>
    <w:r w:rsidRPr="00B60959">
      <w:rPr>
        <w:rFonts w:ascii="Book Antiqua" w:eastAsia="Book Antiqua" w:hAnsi="Book Antiqua" w:cs="Book Antiqua"/>
        <w:color w:val="000000"/>
        <w:sz w:val="20"/>
        <w:szCs w:val="20"/>
      </w:rPr>
      <w:tab/>
      <w:t xml:space="preserve">Hal. </w:t>
    </w:r>
    <w:r w:rsidRPr="00B60959">
      <w:rPr>
        <w:rFonts w:ascii="Book Antiqua" w:eastAsia="Book Antiqua" w:hAnsi="Book Antiqua" w:cs="Book Antiqua"/>
        <w:b/>
        <w:bCs/>
        <w:color w:val="000000"/>
        <w:sz w:val="20"/>
        <w:szCs w:val="20"/>
      </w:rPr>
      <w:fldChar w:fldCharType="begin"/>
    </w:r>
    <w:r w:rsidRPr="00B60959">
      <w:rPr>
        <w:rFonts w:ascii="Book Antiqua" w:eastAsia="Book Antiqua" w:hAnsi="Book Antiqua" w:cs="Book Antiqua"/>
        <w:b/>
        <w:bCs/>
        <w:color w:val="000000"/>
        <w:sz w:val="20"/>
        <w:szCs w:val="20"/>
      </w:rPr>
      <w:instrText>PAGE</w:instrText>
    </w:r>
    <w:r w:rsidRPr="00B60959">
      <w:rPr>
        <w:rFonts w:ascii="Book Antiqua" w:eastAsia="Book Antiqua" w:hAnsi="Book Antiqua" w:cs="Book Antiqua"/>
        <w:b/>
        <w:bCs/>
        <w:color w:val="000000"/>
        <w:sz w:val="20"/>
        <w:szCs w:val="20"/>
      </w:rPr>
      <w:fldChar w:fldCharType="separate"/>
    </w:r>
    <w:r w:rsidR="00FB615A" w:rsidRPr="00B60959">
      <w:rPr>
        <w:rFonts w:ascii="Book Antiqua" w:eastAsia="Book Antiqua" w:hAnsi="Book Antiqua" w:cs="Book Antiqua"/>
        <w:b/>
        <w:bCs/>
        <w:color w:val="000000"/>
        <w:sz w:val="20"/>
        <w:szCs w:val="20"/>
      </w:rPr>
      <w:t>1</w:t>
    </w:r>
    <w:r w:rsidRPr="00B60959">
      <w:rPr>
        <w:rFonts w:ascii="Book Antiqua" w:eastAsia="Book Antiqua" w:hAnsi="Book Antiqua" w:cs="Book Antiqua"/>
        <w:b/>
        <w:bCs/>
        <w:color w:val="000000"/>
        <w:sz w:val="20"/>
        <w:szCs w:val="20"/>
      </w:rPr>
      <w:fldChar w:fldCharType="end"/>
    </w:r>
    <w:r w:rsidRPr="00B60959">
      <w:rPr>
        <w:rFonts w:ascii="Book Antiqua" w:eastAsia="Book Antiqua" w:hAnsi="Book Antiqua" w:cs="Book Antiqua"/>
        <w:color w:val="000000"/>
        <w:sz w:val="20"/>
        <w:szCs w:val="20"/>
      </w:rPr>
      <w:t xml:space="preserve"> / </w:t>
    </w:r>
    <w:r w:rsidRPr="00B60959">
      <w:rPr>
        <w:rFonts w:ascii="Book Antiqua" w:eastAsia="Book Antiqua" w:hAnsi="Book Antiqua" w:cs="Book Antiqua"/>
        <w:b/>
        <w:bCs/>
        <w:color w:val="000000"/>
        <w:sz w:val="20"/>
        <w:szCs w:val="20"/>
      </w:rPr>
      <w:fldChar w:fldCharType="begin"/>
    </w:r>
    <w:r w:rsidRPr="00B60959">
      <w:rPr>
        <w:rFonts w:ascii="Book Antiqua" w:eastAsia="Book Antiqua" w:hAnsi="Book Antiqua" w:cs="Book Antiqua"/>
        <w:b/>
        <w:bCs/>
        <w:color w:val="000000"/>
        <w:sz w:val="20"/>
        <w:szCs w:val="20"/>
      </w:rPr>
      <w:instrText>NUMPAGES</w:instrText>
    </w:r>
    <w:r w:rsidRPr="00B60959">
      <w:rPr>
        <w:rFonts w:ascii="Book Antiqua" w:eastAsia="Book Antiqua" w:hAnsi="Book Antiqua" w:cs="Book Antiqua"/>
        <w:b/>
        <w:bCs/>
        <w:color w:val="000000"/>
        <w:sz w:val="20"/>
        <w:szCs w:val="20"/>
      </w:rPr>
      <w:fldChar w:fldCharType="separate"/>
    </w:r>
    <w:r w:rsidR="00FB615A" w:rsidRPr="00B60959">
      <w:rPr>
        <w:rFonts w:ascii="Book Antiqua" w:eastAsia="Book Antiqua" w:hAnsi="Book Antiqua" w:cs="Book Antiqua"/>
        <w:b/>
        <w:bCs/>
        <w:color w:val="000000"/>
        <w:sz w:val="20"/>
        <w:szCs w:val="20"/>
      </w:rPr>
      <w:t>2</w:t>
    </w:r>
    <w:r w:rsidRPr="00B60959">
      <w:rPr>
        <w:rFonts w:ascii="Book Antiqua" w:eastAsia="Book Antiqua" w:hAnsi="Book Antiqua" w:cs="Book Antiqua"/>
        <w:b/>
        <w:bCs/>
        <w:color w:val="000000"/>
        <w:sz w:val="20"/>
        <w:szCs w:val="20"/>
      </w:rPr>
      <w:fldChar w:fldCharType="end"/>
    </w:r>
  </w:p>
  <w:p w14:paraId="0D96B71C" w14:textId="77777777" w:rsidR="00B82CA3" w:rsidRPr="00B60959" w:rsidRDefault="00B82CA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rFonts w:ascii="Book Antiqua" w:eastAsia="Book Antiqua" w:hAnsi="Book Antiqua" w:cs="Book Antiqua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CDA8C" w14:textId="77777777" w:rsidR="007D06C0" w:rsidRPr="00B60959" w:rsidRDefault="007D06C0">
      <w:pPr>
        <w:spacing w:line="240" w:lineRule="auto"/>
      </w:pPr>
      <w:r w:rsidRPr="00B60959">
        <w:separator/>
      </w:r>
    </w:p>
  </w:footnote>
  <w:footnote w:type="continuationSeparator" w:id="0">
    <w:p w14:paraId="2C4645A8" w14:textId="77777777" w:rsidR="007D06C0" w:rsidRPr="00B60959" w:rsidRDefault="007D06C0">
      <w:pPr>
        <w:spacing w:line="240" w:lineRule="auto"/>
      </w:pPr>
      <w:r w:rsidRPr="00B60959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attachedTemplate r:id="rId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959"/>
    <w:rsid w:val="003A4F5F"/>
    <w:rsid w:val="00477207"/>
    <w:rsid w:val="0065391D"/>
    <w:rsid w:val="007927FE"/>
    <w:rsid w:val="007D06C0"/>
    <w:rsid w:val="00876C9E"/>
    <w:rsid w:val="008852F9"/>
    <w:rsid w:val="00996661"/>
    <w:rsid w:val="00B60959"/>
    <w:rsid w:val="00B82CA3"/>
    <w:rsid w:val="00BE4168"/>
    <w:rsid w:val="00D64CD7"/>
    <w:rsid w:val="00E5407E"/>
    <w:rsid w:val="00EF1193"/>
    <w:rsid w:val="00F21DCE"/>
    <w:rsid w:val="00F93199"/>
    <w:rsid w:val="00FB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4A329"/>
  <w15:docId w15:val="{23A12D6C-B5FE-4571-AC98-B5034A65B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>
      <w:pPr>
        <w:spacing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 w:line="360" w:lineRule="auto"/>
      <w:ind w:firstLine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38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609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852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2F9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8852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2F9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ufal%20Farhan\Documents\Custom%20Office%20Templates\PBO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PBO_Template</Template>
  <TotalTime>100</TotalTime>
  <Pages>9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Naufal Farhan</dc:creator>
  <cp:lastModifiedBy>Naufal Farhan</cp:lastModifiedBy>
  <cp:revision>2</cp:revision>
  <dcterms:created xsi:type="dcterms:W3CDTF">2026-09-15T06:54:00Z</dcterms:created>
  <dcterms:modified xsi:type="dcterms:W3CDTF">2026-09-15T08:34:00Z</dcterms:modified>
</cp:coreProperties>
</file>